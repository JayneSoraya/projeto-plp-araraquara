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50FD1B" w14:textId="4F1EAD5D" w:rsidR="008C516E" w:rsidRDefault="005B298B" w:rsidP="00996AB5">
      <w:pPr>
        <w:pStyle w:val="Ttulo1"/>
        <w:jc w:val="left"/>
        <w:rPr>
          <w:lang w:val="pt-BR"/>
        </w:rPr>
      </w:pPr>
      <w:bookmarkStart w:id="0" w:name="_GoBack"/>
      <w:bookmarkEnd w:id="0"/>
      <w:r>
        <w:rPr>
          <w:lang w:val="pt-BR"/>
        </w:rPr>
        <w:t xml:space="preserve"> </w:t>
      </w:r>
      <w:bookmarkStart w:id="1" w:name="_Toc149036932"/>
      <w:r w:rsidR="00996AB5">
        <w:rPr>
          <w:lang w:val="pt-BR"/>
        </w:rPr>
        <w:t>Controle de Versões</w:t>
      </w:r>
      <w:bookmarkEnd w:id="1"/>
    </w:p>
    <w:p w14:paraId="66EDB92D" w14:textId="7229E6D3" w:rsidR="00996AB5" w:rsidRDefault="00996AB5" w:rsidP="00097343">
      <w:pPr>
        <w:tabs>
          <w:tab w:val="left" w:pos="709"/>
        </w:tabs>
        <w:rPr>
          <w:lang w:val="pt-BR"/>
        </w:rPr>
      </w:pPr>
      <w:r>
        <w:rPr>
          <w:lang w:val="pt-BR"/>
        </w:rPr>
        <w:t>Na Tabela 1 apresenta-se as versões do documento de requisitos.</w:t>
      </w:r>
    </w:p>
    <w:p w14:paraId="651A18ED" w14:textId="5AED4D7A" w:rsidR="00996AB5" w:rsidRPr="00097343" w:rsidRDefault="00996AB5" w:rsidP="00097343">
      <w:pPr>
        <w:pStyle w:val="Legenda"/>
        <w:keepNext/>
        <w:ind w:left="3119" w:firstLine="0"/>
        <w:rPr>
          <w:rFonts w:ascii="Arial" w:hAnsi="Arial" w:cs="Arial"/>
          <w:i w:val="0"/>
          <w:color w:val="000000" w:themeColor="text1"/>
          <w:sz w:val="24"/>
          <w:szCs w:val="24"/>
        </w:rPr>
      </w:pPr>
      <w:bookmarkStart w:id="2" w:name="_Toc149042169"/>
      <w:r w:rsidRPr="00097343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Tabela </w:t>
      </w:r>
      <w:r w:rsidRPr="00097343">
        <w:rPr>
          <w:rFonts w:ascii="Arial" w:hAnsi="Arial" w:cs="Arial"/>
          <w:i w:val="0"/>
          <w:color w:val="000000" w:themeColor="text1"/>
          <w:sz w:val="24"/>
          <w:szCs w:val="24"/>
        </w:rPr>
        <w:fldChar w:fldCharType="begin"/>
      </w:r>
      <w:r w:rsidRPr="00097343">
        <w:rPr>
          <w:rFonts w:ascii="Arial" w:hAnsi="Arial" w:cs="Arial"/>
          <w:i w:val="0"/>
          <w:color w:val="000000" w:themeColor="text1"/>
          <w:sz w:val="24"/>
          <w:szCs w:val="24"/>
        </w:rPr>
        <w:instrText xml:space="preserve"> SEQ Tabela \* ARABIC </w:instrText>
      </w:r>
      <w:r w:rsidRPr="00097343">
        <w:rPr>
          <w:rFonts w:ascii="Arial" w:hAnsi="Arial" w:cs="Arial"/>
          <w:i w:val="0"/>
          <w:color w:val="000000" w:themeColor="text1"/>
          <w:sz w:val="24"/>
          <w:szCs w:val="24"/>
        </w:rPr>
        <w:fldChar w:fldCharType="separate"/>
      </w:r>
      <w:r w:rsidR="00871F5D">
        <w:rPr>
          <w:rFonts w:ascii="Arial" w:hAnsi="Arial" w:cs="Arial"/>
          <w:i w:val="0"/>
          <w:noProof/>
          <w:color w:val="000000" w:themeColor="text1"/>
          <w:sz w:val="24"/>
          <w:szCs w:val="24"/>
        </w:rPr>
        <w:t>1</w:t>
      </w:r>
      <w:r w:rsidRPr="00097343">
        <w:rPr>
          <w:rFonts w:ascii="Arial" w:hAnsi="Arial" w:cs="Arial"/>
          <w:i w:val="0"/>
          <w:color w:val="000000" w:themeColor="text1"/>
          <w:sz w:val="24"/>
          <w:szCs w:val="24"/>
        </w:rPr>
        <w:fldChar w:fldCharType="end"/>
      </w:r>
      <w:r w:rsidRPr="00097343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 - Controle de Versões</w:t>
      </w:r>
      <w:bookmarkEnd w:id="2"/>
    </w:p>
    <w:tbl>
      <w:tblPr>
        <w:tblStyle w:val="TabeladeGrade4"/>
        <w:tblW w:w="0" w:type="auto"/>
        <w:jc w:val="center"/>
        <w:tblBorders>
          <w:top w:val="single" w:sz="4" w:space="0" w:color="000000" w:themeColor="text1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01"/>
        <w:gridCol w:w="1134"/>
        <w:gridCol w:w="1418"/>
      </w:tblGrid>
      <w:tr w:rsidR="00996AB5" w14:paraId="30BBFD1F" w14:textId="77777777" w:rsidTr="00996A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32D490CF" w14:textId="1E0A9E65" w:rsidR="00996AB5" w:rsidRPr="00996AB5" w:rsidRDefault="00996AB5" w:rsidP="006C201C">
            <w:pPr>
              <w:ind w:firstLine="0"/>
              <w:rPr>
                <w:color w:val="000000" w:themeColor="text1"/>
                <w:lang w:val="pt-BR"/>
              </w:rPr>
            </w:pPr>
            <w:r w:rsidRPr="00996AB5">
              <w:rPr>
                <w:color w:val="000000" w:themeColor="text1"/>
                <w:lang w:val="pt-BR"/>
              </w:rPr>
              <w:t>Autor</w:t>
            </w:r>
          </w:p>
        </w:tc>
        <w:tc>
          <w:tcPr>
            <w:tcW w:w="1134" w:type="dxa"/>
            <w:tcBorders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1FC4364F" w14:textId="32813C1D" w:rsidR="00996AB5" w:rsidRPr="00996AB5" w:rsidRDefault="00996AB5" w:rsidP="006C201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pt-BR"/>
              </w:rPr>
            </w:pPr>
            <w:r w:rsidRPr="00996AB5">
              <w:rPr>
                <w:color w:val="000000" w:themeColor="text1"/>
                <w:lang w:val="pt-BR"/>
              </w:rPr>
              <w:t>Versão</w:t>
            </w:r>
          </w:p>
        </w:tc>
        <w:tc>
          <w:tcPr>
            <w:tcW w:w="1418" w:type="dxa"/>
            <w:tcBorders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456437C3" w14:textId="09F81B2F" w:rsidR="00996AB5" w:rsidRPr="00996AB5" w:rsidRDefault="00996AB5" w:rsidP="006C201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pt-BR"/>
              </w:rPr>
            </w:pPr>
            <w:r w:rsidRPr="00996AB5">
              <w:rPr>
                <w:color w:val="000000" w:themeColor="text1"/>
                <w:lang w:val="pt-BR"/>
              </w:rPr>
              <w:t>Data</w:t>
            </w:r>
          </w:p>
        </w:tc>
      </w:tr>
      <w:tr w:rsidR="00996AB5" w14:paraId="37428F35" w14:textId="77777777" w:rsidTr="00996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6EA5A77" w14:textId="090F2CBF" w:rsidR="00996AB5" w:rsidRDefault="00996AB5" w:rsidP="006C201C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Jayne Soraya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79D56A7" w14:textId="08EBB3F8" w:rsidR="00996AB5" w:rsidRDefault="00996AB5" w:rsidP="006C2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v.1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4A123330" w14:textId="0AFB7DE0" w:rsidR="00996AB5" w:rsidRDefault="00996AB5" w:rsidP="006C2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24/10/2023</w:t>
            </w:r>
          </w:p>
        </w:tc>
      </w:tr>
      <w:tr w:rsidR="00996AB5" w14:paraId="0B25CD8A" w14:textId="77777777" w:rsidTr="00996AB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FFFFFF" w:themeFill="background1"/>
          </w:tcPr>
          <w:p w14:paraId="0F7CA4C5" w14:textId="77777777" w:rsidR="00996AB5" w:rsidRDefault="00996AB5" w:rsidP="006C201C">
            <w:pPr>
              <w:ind w:firstLine="0"/>
              <w:rPr>
                <w:lang w:val="pt-BR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14:paraId="3BC9DC1A" w14:textId="77777777" w:rsidR="00996AB5" w:rsidRDefault="00996AB5" w:rsidP="006C20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1418" w:type="dxa"/>
            <w:shd w:val="clear" w:color="auto" w:fill="FFFFFF" w:themeFill="background1"/>
          </w:tcPr>
          <w:p w14:paraId="4A0DB6AC" w14:textId="77777777" w:rsidR="00996AB5" w:rsidRDefault="00996AB5" w:rsidP="006C20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2FE294DE" w14:textId="47DF16EB" w:rsidR="00996AB5" w:rsidRPr="00097343" w:rsidRDefault="00097343" w:rsidP="00097343">
      <w:pPr>
        <w:ind w:left="5670" w:hanging="2410"/>
        <w:jc w:val="left"/>
        <w:rPr>
          <w:rFonts w:ascii="Arial" w:hAnsi="Arial" w:cs="Arial"/>
          <w:sz w:val="22"/>
          <w:szCs w:val="22"/>
          <w:lang w:val="pt-BR"/>
        </w:rPr>
      </w:pPr>
      <w:r w:rsidRPr="00097343">
        <w:rPr>
          <w:rFonts w:ascii="Arial" w:hAnsi="Arial" w:cs="Arial"/>
          <w:sz w:val="22"/>
          <w:szCs w:val="22"/>
          <w:lang w:val="pt-BR"/>
        </w:rPr>
        <w:t>Fonte: autoria própria</w:t>
      </w:r>
    </w:p>
    <w:p w14:paraId="6471432A" w14:textId="77777777" w:rsidR="00996AB5" w:rsidRDefault="00996AB5" w:rsidP="006C201C">
      <w:pPr>
        <w:ind w:firstLine="0"/>
        <w:rPr>
          <w:lang w:val="pt-BR"/>
        </w:rPr>
      </w:pPr>
    </w:p>
    <w:bookmarkStart w:id="3" w:name="_Toc149036933" w:displacedByCustomXml="next"/>
    <w:sdt>
      <w:sdtPr>
        <w:rPr>
          <w:rFonts w:ascii="Calibri" w:eastAsia="Times New Roman" w:hAnsi="Calibri" w:cs="Calibri"/>
          <w:b w:val="0"/>
          <w:kern w:val="0"/>
          <w:sz w:val="24"/>
          <w:szCs w:val="24"/>
          <w:lang w:val="pt-BR"/>
        </w:rPr>
        <w:id w:val="-1710484088"/>
        <w:docPartObj>
          <w:docPartGallery w:val="Table of Contents"/>
          <w:docPartUnique/>
        </w:docPartObj>
      </w:sdtPr>
      <w:sdtEndPr>
        <w:rPr>
          <w:bCs/>
          <w:lang w:val="pt-PT"/>
        </w:rPr>
      </w:sdtEndPr>
      <w:sdtContent>
        <w:p w14:paraId="2BCEA533" w14:textId="2F6FBC99" w:rsidR="00E31CC2" w:rsidRDefault="00E31CC2">
          <w:pPr>
            <w:pStyle w:val="CabealhodoSumrio"/>
            <w:framePr w:wrap="around"/>
          </w:pPr>
          <w:r>
            <w:rPr>
              <w:lang w:val="pt-BR"/>
            </w:rPr>
            <w:t>Sumário</w:t>
          </w:r>
          <w:bookmarkEnd w:id="3"/>
          <w:r>
            <w:rPr>
              <w:lang w:val="pt-BR"/>
            </w:rPr>
            <w:br/>
          </w:r>
        </w:p>
        <w:p w14:paraId="39924E02" w14:textId="68BC453B" w:rsidR="00097343" w:rsidRDefault="00E31CC2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036932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Controle de Versões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_Toc149036932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1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3CC7791F" w14:textId="6EFA97B0" w:rsidR="00097343" w:rsidRDefault="00FE59F1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33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Sumário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_Toc149036933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2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4B7E5E4C" w14:textId="7203E12C" w:rsidR="00097343" w:rsidRDefault="00FE59F1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34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Visão geral do Sistema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_Toc149036934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3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49F460C0" w14:textId="141416D8" w:rsidR="00097343" w:rsidRDefault="00FE59F1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35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Restrições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_Toc149036935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5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3F30891B" w14:textId="7EC79E0F" w:rsidR="00097343" w:rsidRDefault="00FE59F1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36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Premissas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_Toc149036936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5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4408A51A" w14:textId="7E420500" w:rsidR="00097343" w:rsidRDefault="00FE59F1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37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Requisito Funcionais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_Toc149036937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6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1AB2BD8D" w14:textId="349BB793" w:rsidR="00097343" w:rsidRDefault="00FE59F1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38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Requisito Não Funcionais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_Toc149036938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9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561E7B4D" w14:textId="700CD3BA" w:rsidR="00097343" w:rsidRDefault="00FE59F1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39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Protótipo baixa fidelidade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_Toc149036939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10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6A6D11D6" w14:textId="5679E99D" w:rsidR="00097343" w:rsidRDefault="00FE59F1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40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Pontos por Casos de Uso (PCU)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_Toc149036940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11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755228EA" w14:textId="1080D59E" w:rsidR="00097343" w:rsidRDefault="00FE59F1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41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Glossário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_Toc149036941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27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6BF8819B" w14:textId="3232D67D" w:rsidR="00097343" w:rsidRDefault="00FE59F1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42" w:history="1">
            <w:r w:rsidR="00097343" w:rsidRPr="00F87B91">
              <w:rPr>
                <w:rStyle w:val="Hyperlink"/>
                <w:rFonts w:eastAsiaTheme="majorEastAsia"/>
                <w:noProof/>
              </w:rPr>
              <w:t>Lista de figuras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_Toc149036942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28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37910707" w14:textId="768B96C9" w:rsidR="00097343" w:rsidRDefault="00FE59F1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43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Referências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_Toc149036943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30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31A4621B" w14:textId="79F4A607" w:rsidR="00E31CC2" w:rsidRDefault="00E31CC2">
          <w:r>
            <w:rPr>
              <w:b/>
              <w:bCs/>
            </w:rPr>
            <w:fldChar w:fldCharType="end"/>
          </w:r>
        </w:p>
      </w:sdtContent>
    </w:sdt>
    <w:p w14:paraId="00F7A2AF" w14:textId="45DA1CE0" w:rsidR="00275260" w:rsidRDefault="003943EA" w:rsidP="00410173">
      <w:pPr>
        <w:pStyle w:val="Ttulo1"/>
        <w:ind w:firstLine="0"/>
        <w:jc w:val="left"/>
        <w:rPr>
          <w:lang w:val="pt-BR"/>
        </w:rPr>
      </w:pPr>
      <w:bookmarkStart w:id="4" w:name="_Toc149036934"/>
      <w:r>
        <w:rPr>
          <w:lang w:val="pt-BR"/>
        </w:rPr>
        <w:lastRenderedPageBreak/>
        <w:t>Visão geral do Sistema</w:t>
      </w:r>
      <w:bookmarkEnd w:id="4"/>
    </w:p>
    <w:p w14:paraId="3A1C500C" w14:textId="0FC63661" w:rsidR="000D03B3" w:rsidRPr="00163ACB" w:rsidRDefault="000D03B3" w:rsidP="00163ACB">
      <w:pPr>
        <w:rPr>
          <w:lang w:val="pt-BR"/>
        </w:rPr>
      </w:pPr>
      <w:r>
        <w:rPr>
          <w:lang w:val="pt-BR"/>
        </w:rPr>
        <w:t xml:space="preserve">Um Sistema </w:t>
      </w:r>
      <w:proofErr w:type="spellStart"/>
      <w:r w:rsidR="009744A5">
        <w:rPr>
          <w:lang w:val="pt-BR"/>
        </w:rPr>
        <w:t>Enerprise</w:t>
      </w:r>
      <w:proofErr w:type="spellEnd"/>
      <w:r w:rsidR="009744A5">
        <w:rPr>
          <w:lang w:val="pt-BR"/>
        </w:rPr>
        <w:t xml:space="preserve"> </w:t>
      </w:r>
      <w:proofErr w:type="spellStart"/>
      <w:r w:rsidR="009744A5">
        <w:rPr>
          <w:lang w:val="pt-BR"/>
        </w:rPr>
        <w:t>resource</w:t>
      </w:r>
      <w:proofErr w:type="spellEnd"/>
      <w:r w:rsidR="009744A5">
        <w:rPr>
          <w:lang w:val="pt-BR"/>
        </w:rPr>
        <w:t xml:space="preserve"> </w:t>
      </w:r>
      <w:proofErr w:type="spellStart"/>
      <w:r w:rsidR="009744A5">
        <w:rPr>
          <w:lang w:val="pt-BR"/>
        </w:rPr>
        <w:t>planning</w:t>
      </w:r>
      <w:proofErr w:type="spellEnd"/>
      <w:r w:rsidR="00FC152D" w:rsidRPr="00FC152D">
        <w:rPr>
          <w:lang w:val="pt-BR"/>
        </w:rPr>
        <w:t xml:space="preserve"> </w:t>
      </w:r>
      <w:r w:rsidR="00FC152D">
        <w:rPr>
          <w:lang w:val="pt-BR"/>
        </w:rPr>
        <w:t>(ERP</w:t>
      </w:r>
      <w:r>
        <w:rPr>
          <w:lang w:val="pt-BR"/>
        </w:rPr>
        <w:t>), aplicativo móvel</w:t>
      </w:r>
      <w:r w:rsidR="00C80E96">
        <w:rPr>
          <w:lang w:val="pt-BR"/>
        </w:rPr>
        <w:t xml:space="preserve"> e web</w:t>
      </w:r>
      <w:r>
        <w:rPr>
          <w:lang w:val="pt-BR"/>
        </w:rPr>
        <w:t xml:space="preserve">, para o coletivo </w:t>
      </w:r>
      <w:proofErr w:type="spellStart"/>
      <w:r>
        <w:rPr>
          <w:lang w:val="pt-BR"/>
        </w:rPr>
        <w:t>Bennu</w:t>
      </w:r>
      <w:proofErr w:type="spellEnd"/>
      <w:r>
        <w:rPr>
          <w:lang w:val="pt-BR"/>
        </w:rPr>
        <w:t xml:space="preserve">, </w:t>
      </w:r>
      <w:r w:rsidR="00C80E96">
        <w:rPr>
          <w:lang w:val="pt-BR"/>
        </w:rPr>
        <w:t>P</w:t>
      </w:r>
      <w:r>
        <w:rPr>
          <w:lang w:val="pt-BR"/>
        </w:rPr>
        <w:t xml:space="preserve">romotora </w:t>
      </w:r>
      <w:r w:rsidR="00232909">
        <w:rPr>
          <w:lang w:val="pt-BR"/>
        </w:rPr>
        <w:t>L</w:t>
      </w:r>
      <w:r>
        <w:rPr>
          <w:lang w:val="pt-BR"/>
        </w:rPr>
        <w:t xml:space="preserve">egais </w:t>
      </w:r>
      <w:r w:rsidR="00232909">
        <w:rPr>
          <w:lang w:val="pt-BR"/>
        </w:rPr>
        <w:t>P</w:t>
      </w:r>
      <w:r w:rsidR="00420ED7">
        <w:rPr>
          <w:lang w:val="pt-BR"/>
        </w:rPr>
        <w:t>opulares de Araraquara (</w:t>
      </w:r>
      <w:proofErr w:type="spellStart"/>
      <w:r w:rsidR="00FC152D">
        <w:rPr>
          <w:lang w:val="pt-BR"/>
        </w:rPr>
        <w:t>PLP</w:t>
      </w:r>
      <w:r w:rsidR="00794F65">
        <w:rPr>
          <w:lang w:val="pt-BR"/>
        </w:rPr>
        <w:t>s</w:t>
      </w:r>
      <w:proofErr w:type="spellEnd"/>
      <w:r w:rsidR="00FC152D">
        <w:rPr>
          <w:lang w:val="pt-BR"/>
        </w:rPr>
        <w:t>)</w:t>
      </w:r>
      <w:r>
        <w:rPr>
          <w:lang w:val="pt-BR"/>
        </w:rPr>
        <w:t xml:space="preserve">, gerenciar as atividades de negócios do dia a </w:t>
      </w:r>
      <w:r w:rsidR="009744A5">
        <w:rPr>
          <w:lang w:val="pt-BR"/>
        </w:rPr>
        <w:t>dia, como</w:t>
      </w:r>
      <w:r>
        <w:rPr>
          <w:lang w:val="pt-BR"/>
        </w:rPr>
        <w:t xml:space="preserve"> gestão de usuári</w:t>
      </w:r>
      <w:r w:rsidR="00794F65">
        <w:rPr>
          <w:lang w:val="pt-BR"/>
        </w:rPr>
        <w:t>a</w:t>
      </w:r>
      <w:r>
        <w:rPr>
          <w:lang w:val="pt-BR"/>
        </w:rPr>
        <w:t>s, turmas, faltas, informações, eventos, imagens, vídeos, cupons</w:t>
      </w:r>
      <w:r w:rsidR="009744A5">
        <w:rPr>
          <w:lang w:val="pt-BR"/>
        </w:rPr>
        <w:t xml:space="preserve"> e </w:t>
      </w:r>
      <w:r>
        <w:rPr>
          <w:lang w:val="pt-BR"/>
        </w:rPr>
        <w:t>loja</w:t>
      </w:r>
      <w:r w:rsidR="00232909">
        <w:rPr>
          <w:lang w:val="pt-BR"/>
        </w:rPr>
        <w:t>s</w:t>
      </w:r>
      <w:r>
        <w:rPr>
          <w:lang w:val="pt-BR"/>
        </w:rPr>
        <w:t xml:space="preserve"> d</w:t>
      </w:r>
      <w:r w:rsidR="00232909">
        <w:rPr>
          <w:lang w:val="pt-BR"/>
        </w:rPr>
        <w:t>o</w:t>
      </w:r>
      <w:r>
        <w:rPr>
          <w:lang w:val="pt-BR"/>
        </w:rPr>
        <w:t>s patrocinadores</w:t>
      </w:r>
      <w:r w:rsidR="00420ED7">
        <w:rPr>
          <w:lang w:val="pt-BR"/>
        </w:rPr>
        <w:t xml:space="preserve"> e das </w:t>
      </w:r>
      <w:proofErr w:type="spellStart"/>
      <w:r w:rsidR="00420ED7">
        <w:rPr>
          <w:lang w:val="pt-BR"/>
        </w:rPr>
        <w:t>PLPs</w:t>
      </w:r>
      <w:proofErr w:type="spellEnd"/>
      <w:r w:rsidR="009744A5">
        <w:rPr>
          <w:lang w:val="pt-BR"/>
        </w:rPr>
        <w:t>.</w:t>
      </w:r>
      <w:r>
        <w:rPr>
          <w:lang w:val="pt-BR"/>
        </w:rPr>
        <w:t xml:space="preserve"> </w:t>
      </w:r>
    </w:p>
    <w:p w14:paraId="0A3DC3C2" w14:textId="77777777" w:rsidR="006B69F9" w:rsidRDefault="00FC152D" w:rsidP="008931B4">
      <w:pPr>
        <w:rPr>
          <w:lang w:val="pt-BR"/>
        </w:rPr>
      </w:pPr>
      <w:r>
        <w:rPr>
          <w:lang w:val="pt-BR"/>
        </w:rPr>
        <w:t>Dividindo-se em módulos, como painel de informaçã</w:t>
      </w:r>
      <w:r w:rsidR="003943EA">
        <w:rPr>
          <w:lang w:val="pt-BR"/>
        </w:rPr>
        <w:t>o</w:t>
      </w:r>
      <w:r w:rsidR="00786F58">
        <w:rPr>
          <w:lang w:val="pt-BR"/>
        </w:rPr>
        <w:t xml:space="preserve"> do curso PLP</w:t>
      </w:r>
      <w:r>
        <w:rPr>
          <w:lang w:val="pt-BR"/>
        </w:rPr>
        <w:t>, mostrando o estado do edital, formatura e formas de contato.</w:t>
      </w:r>
    </w:p>
    <w:p w14:paraId="3BE03AAC" w14:textId="1BAD1346" w:rsidR="006B69F9" w:rsidRDefault="00FC152D" w:rsidP="008931B4">
      <w:pPr>
        <w:rPr>
          <w:lang w:val="pt-BR"/>
        </w:rPr>
      </w:pPr>
      <w:r>
        <w:rPr>
          <w:lang w:val="pt-BR"/>
        </w:rPr>
        <w:t>Museu da turma, sendo responsável por disponibilizar registros de imagens, áudios e vídeos da formatura, lembrando que a postagem apenas pode ser anual e uma vez por turma</w:t>
      </w:r>
      <w:r w:rsidR="00232909">
        <w:rPr>
          <w:lang w:val="pt-BR"/>
        </w:rPr>
        <w:t>, apenas membras do coletivo podem postar</w:t>
      </w:r>
      <w:r>
        <w:rPr>
          <w:lang w:val="pt-BR"/>
        </w:rPr>
        <w:t>.</w:t>
      </w:r>
    </w:p>
    <w:p w14:paraId="6C36063D" w14:textId="660F3A21" w:rsidR="006B69F9" w:rsidRDefault="00FC152D" w:rsidP="008931B4">
      <w:pPr>
        <w:rPr>
          <w:lang w:val="pt-BR"/>
        </w:rPr>
      </w:pPr>
      <w:r>
        <w:rPr>
          <w:lang w:val="pt-BR"/>
        </w:rPr>
        <w:t>Usuári</w:t>
      </w:r>
      <w:r w:rsidR="00232909">
        <w:rPr>
          <w:lang w:val="pt-BR"/>
        </w:rPr>
        <w:t>a</w:t>
      </w:r>
      <w:r>
        <w:rPr>
          <w:lang w:val="pt-BR"/>
        </w:rPr>
        <w:t>s, proporcionando o CRUD</w:t>
      </w:r>
      <w:r w:rsidR="003943EA">
        <w:rPr>
          <w:lang w:val="pt-BR"/>
        </w:rPr>
        <w:t xml:space="preserve"> para o perfil</w:t>
      </w:r>
      <w:r w:rsidR="00232909">
        <w:rPr>
          <w:lang w:val="pt-BR"/>
        </w:rPr>
        <w:t>,</w:t>
      </w:r>
      <w:r w:rsidR="003943EA">
        <w:rPr>
          <w:lang w:val="pt-BR"/>
        </w:rPr>
        <w:t xml:space="preserve"> precisa-se dos campos obrigatórios foto, turma, cidade, estado, nom</w:t>
      </w:r>
      <w:r w:rsidR="00DD136E">
        <w:rPr>
          <w:lang w:val="pt-BR"/>
        </w:rPr>
        <w:t>e, sobrenome</w:t>
      </w:r>
      <w:r w:rsidR="003943EA">
        <w:rPr>
          <w:lang w:val="pt-BR"/>
        </w:rPr>
        <w:t>, idade,</w:t>
      </w:r>
      <w:r w:rsidR="00957AEA">
        <w:rPr>
          <w:lang w:val="pt-BR"/>
        </w:rPr>
        <w:t xml:space="preserve"> </w:t>
      </w:r>
      <w:r w:rsidR="003943EA">
        <w:rPr>
          <w:lang w:val="pt-BR"/>
        </w:rPr>
        <w:t xml:space="preserve">cargo, e-mail, celular, </w:t>
      </w:r>
      <w:proofErr w:type="spellStart"/>
      <w:r w:rsidR="003943EA">
        <w:rPr>
          <w:lang w:val="pt-BR"/>
        </w:rPr>
        <w:t>what</w:t>
      </w:r>
      <w:r w:rsidR="00BC7F14">
        <w:rPr>
          <w:lang w:val="pt-BR"/>
        </w:rPr>
        <w:t>sApps</w:t>
      </w:r>
      <w:proofErr w:type="spellEnd"/>
      <w:r w:rsidR="00BC7F14">
        <w:rPr>
          <w:lang w:val="pt-BR"/>
        </w:rPr>
        <w:t>, opcional outras mídias. E também, contendo o log das ações feitas da agenda ou divulgação</w:t>
      </w:r>
      <w:r w:rsidR="006B69F9">
        <w:rPr>
          <w:lang w:val="pt-BR"/>
        </w:rPr>
        <w:t xml:space="preserve"> </w:t>
      </w:r>
      <w:r w:rsidR="00BC7F14">
        <w:rPr>
          <w:lang w:val="pt-BR"/>
        </w:rPr>
        <w:t>dos informativos.</w:t>
      </w:r>
    </w:p>
    <w:p w14:paraId="38979B48" w14:textId="261DEE9E" w:rsidR="006B69F9" w:rsidRDefault="004A3C54" w:rsidP="008931B4">
      <w:pPr>
        <w:rPr>
          <w:lang w:val="pt-BR"/>
        </w:rPr>
      </w:pPr>
      <w:r>
        <w:rPr>
          <w:lang w:val="pt-BR"/>
        </w:rPr>
        <w:t>Turmas</w:t>
      </w:r>
      <w:r w:rsidR="00786F58">
        <w:rPr>
          <w:lang w:val="pt-BR"/>
        </w:rPr>
        <w:t xml:space="preserve">, caracterizado por exibir o cronograma do curso </w:t>
      </w:r>
      <w:r w:rsidR="00140CF1">
        <w:rPr>
          <w:lang w:val="pt-BR"/>
        </w:rPr>
        <w:t xml:space="preserve">a </w:t>
      </w:r>
      <w:r w:rsidR="00786F58">
        <w:rPr>
          <w:lang w:val="pt-BR"/>
        </w:rPr>
        <w:t xml:space="preserve">nível público, porém seu conteúdo privado, apenas </w:t>
      </w:r>
      <w:proofErr w:type="spellStart"/>
      <w:r w:rsidR="00786F58">
        <w:rPr>
          <w:lang w:val="pt-BR"/>
        </w:rPr>
        <w:t>users</w:t>
      </w:r>
      <w:proofErr w:type="spellEnd"/>
      <w:r w:rsidR="00786F58">
        <w:rPr>
          <w:lang w:val="pt-BR"/>
        </w:rPr>
        <w:t xml:space="preserve"> da turma poderão visualizar, mas </w:t>
      </w:r>
      <w:r w:rsidR="00232909">
        <w:rPr>
          <w:lang w:val="pt-BR"/>
        </w:rPr>
        <w:t>as membras do coletivo e</w:t>
      </w:r>
      <w:r w:rsidR="00786F58">
        <w:rPr>
          <w:lang w:val="pt-BR"/>
        </w:rPr>
        <w:t xml:space="preserve"> </w:t>
      </w:r>
      <w:r w:rsidR="00E12F79">
        <w:rPr>
          <w:lang w:val="pt-BR"/>
        </w:rPr>
        <w:t xml:space="preserve">as facilitadoras terão </w:t>
      </w:r>
      <w:r w:rsidR="00786F58">
        <w:rPr>
          <w:lang w:val="pt-BR"/>
        </w:rPr>
        <w:t xml:space="preserve">permissão para </w:t>
      </w:r>
      <w:r w:rsidR="00232909">
        <w:rPr>
          <w:lang w:val="pt-BR"/>
        </w:rPr>
        <w:t>fazer upload</w:t>
      </w:r>
      <w:r w:rsidR="00786F58">
        <w:rPr>
          <w:lang w:val="pt-BR"/>
        </w:rPr>
        <w:t xml:space="preserve"> </w:t>
      </w:r>
      <w:r w:rsidR="00232909">
        <w:rPr>
          <w:lang w:val="pt-BR"/>
        </w:rPr>
        <w:t>d</w:t>
      </w:r>
      <w:r w:rsidR="00786F58">
        <w:rPr>
          <w:lang w:val="pt-BR"/>
        </w:rPr>
        <w:t>o conteúdo da turma, conforme o cronograma criar campos obrigatórios, t</w:t>
      </w:r>
      <w:r w:rsidR="00232909">
        <w:rPr>
          <w:lang w:val="pt-BR"/>
        </w:rPr>
        <w:t>a</w:t>
      </w:r>
      <w:r w:rsidR="00786F58">
        <w:rPr>
          <w:lang w:val="pt-BR"/>
        </w:rPr>
        <w:t xml:space="preserve">is como </w:t>
      </w:r>
      <w:r w:rsidR="00232909">
        <w:rPr>
          <w:lang w:val="pt-BR"/>
        </w:rPr>
        <w:t>t</w:t>
      </w:r>
      <w:r w:rsidR="00786F58">
        <w:rPr>
          <w:lang w:val="pt-BR"/>
        </w:rPr>
        <w:t xml:space="preserve">ítulo, descrição, anexo no perfil da turma, importante colocar um prazo final de expiração </w:t>
      </w:r>
      <w:r w:rsidR="00232909">
        <w:rPr>
          <w:lang w:val="pt-BR"/>
        </w:rPr>
        <w:t>das facilitadoras</w:t>
      </w:r>
      <w:r w:rsidR="00786F58">
        <w:rPr>
          <w:lang w:val="pt-BR"/>
        </w:rPr>
        <w:t>.</w:t>
      </w:r>
      <w:r w:rsidR="00DD136E">
        <w:rPr>
          <w:lang w:val="pt-BR"/>
        </w:rPr>
        <w:t xml:space="preserve"> E também, f</w:t>
      </w:r>
      <w:r w:rsidR="00786F58" w:rsidRPr="00DD136E">
        <w:rPr>
          <w:lang w:val="pt-BR"/>
        </w:rPr>
        <w:t xml:space="preserve">altas </w:t>
      </w:r>
      <w:r w:rsidR="00786F58">
        <w:rPr>
          <w:lang w:val="pt-BR"/>
        </w:rPr>
        <w:t xml:space="preserve">precisa-se abrir uma requisição para </w:t>
      </w:r>
      <w:r w:rsidR="00232909">
        <w:rPr>
          <w:lang w:val="pt-BR"/>
        </w:rPr>
        <w:t>o coletivo</w:t>
      </w:r>
      <w:r w:rsidR="00786F58">
        <w:rPr>
          <w:lang w:val="pt-BR"/>
        </w:rPr>
        <w:t xml:space="preserve"> contendo obrigatoriamente anexo o comprovante</w:t>
      </w:r>
      <w:r w:rsidR="00E12F79">
        <w:rPr>
          <w:lang w:val="pt-BR"/>
        </w:rPr>
        <w:t xml:space="preserve"> para</w:t>
      </w:r>
      <w:r w:rsidR="00786F58">
        <w:rPr>
          <w:lang w:val="pt-BR"/>
        </w:rPr>
        <w:t xml:space="preserve"> </w:t>
      </w:r>
      <w:r w:rsidR="00E12F79">
        <w:rPr>
          <w:lang w:val="pt-BR"/>
        </w:rPr>
        <w:t>aprovação</w:t>
      </w:r>
      <w:r w:rsidR="006B69F9">
        <w:rPr>
          <w:lang w:val="pt-BR"/>
        </w:rPr>
        <w:t>.</w:t>
      </w:r>
      <w:r w:rsidR="00E12F79">
        <w:rPr>
          <w:lang w:val="pt-BR"/>
        </w:rPr>
        <w:t xml:space="preserve"> O café colaborativo</w:t>
      </w:r>
      <w:r w:rsidR="00830AAA">
        <w:rPr>
          <w:lang w:val="pt-BR"/>
        </w:rPr>
        <w:t xml:space="preserve"> será composto por tópicos oriundos do cronograma previamente cadastrados, mas acrescidos por responsáveis do dia com campo para ser preenchidos com nomes e itens. Alunas colocaram seus nomes e itens máximo 5 pessoas por dia. E outra sessão para coletar quem ficará com a sacola deixando espaços com nome e item, pois default é a sacola inteira, mas podendo ser dividida pelos itens da sacola.</w:t>
      </w:r>
    </w:p>
    <w:p w14:paraId="600CFF67" w14:textId="0F0A02C2" w:rsidR="000D03B3" w:rsidRPr="00DA19BF" w:rsidRDefault="006B69F9" w:rsidP="008931B4">
      <w:pPr>
        <w:rPr>
          <w:lang w:val="pt-BR"/>
        </w:rPr>
      </w:pPr>
      <w:r>
        <w:rPr>
          <w:lang w:val="pt-BR"/>
        </w:rPr>
        <w:t>A</w:t>
      </w:r>
      <w:r w:rsidR="00E31CC2">
        <w:rPr>
          <w:lang w:val="pt-BR"/>
        </w:rPr>
        <w:t xml:space="preserve">genda de </w:t>
      </w:r>
      <w:r w:rsidR="00786F58">
        <w:rPr>
          <w:lang w:val="pt-BR"/>
        </w:rPr>
        <w:t>Eventos Políticos</w:t>
      </w:r>
      <w:r w:rsidR="009818A0">
        <w:rPr>
          <w:lang w:val="pt-BR"/>
        </w:rPr>
        <w:t xml:space="preserve">, </w:t>
      </w:r>
      <w:r w:rsidR="00E31CC2">
        <w:rPr>
          <w:lang w:val="pt-BR"/>
        </w:rPr>
        <w:t>fazer a divulgação dos eventos</w:t>
      </w:r>
      <w:r w:rsidR="00E12F79">
        <w:rPr>
          <w:lang w:val="pt-BR"/>
        </w:rPr>
        <w:t xml:space="preserve"> políticos</w:t>
      </w:r>
      <w:r w:rsidR="00E31CC2">
        <w:rPr>
          <w:lang w:val="pt-BR"/>
        </w:rPr>
        <w:t xml:space="preserve">, </w:t>
      </w:r>
      <w:r w:rsidR="00E12F79">
        <w:rPr>
          <w:lang w:val="pt-BR"/>
        </w:rPr>
        <w:t xml:space="preserve">precisando-se ser </w:t>
      </w:r>
      <w:r w:rsidR="00E31CC2">
        <w:rPr>
          <w:lang w:val="pt-BR"/>
        </w:rPr>
        <w:t>a aprova</w:t>
      </w:r>
      <w:r w:rsidR="00E12F79">
        <w:rPr>
          <w:lang w:val="pt-BR"/>
        </w:rPr>
        <w:t>do pelo coletivo</w:t>
      </w:r>
      <w:r w:rsidR="00E31CC2">
        <w:rPr>
          <w:lang w:val="pt-BR"/>
        </w:rPr>
        <w:t xml:space="preserve">, sendo necessário, verificação de </w:t>
      </w:r>
      <w:proofErr w:type="spellStart"/>
      <w:r w:rsidR="00E31CC2">
        <w:rPr>
          <w:lang w:val="pt-BR"/>
        </w:rPr>
        <w:t>phishing</w:t>
      </w:r>
      <w:proofErr w:type="spellEnd"/>
      <w:r w:rsidR="00E31CC2">
        <w:rPr>
          <w:lang w:val="pt-BR"/>
        </w:rPr>
        <w:t>, conexão TSL/SSL</w:t>
      </w:r>
      <w:r w:rsidR="008931B4">
        <w:rPr>
          <w:lang w:val="pt-BR"/>
        </w:rPr>
        <w:t>.</w:t>
      </w:r>
      <w:r w:rsidR="00D9456D">
        <w:rPr>
          <w:lang w:val="pt-BR"/>
        </w:rPr>
        <w:t xml:space="preserve"> Disponibilizando o </w:t>
      </w:r>
      <w:proofErr w:type="spellStart"/>
      <w:r w:rsidR="00D9456D">
        <w:rPr>
          <w:lang w:val="pt-BR"/>
        </w:rPr>
        <w:t>crud</w:t>
      </w:r>
      <w:proofErr w:type="spellEnd"/>
      <w:r w:rsidR="00D9456D">
        <w:rPr>
          <w:lang w:val="pt-BR"/>
        </w:rPr>
        <w:t xml:space="preserve"> na Agenda de Eventos Políticos</w:t>
      </w:r>
      <w:r w:rsidR="00E12F79">
        <w:rPr>
          <w:lang w:val="pt-BR"/>
        </w:rPr>
        <w:t>.</w:t>
      </w:r>
    </w:p>
    <w:p w14:paraId="5BCC56C2" w14:textId="41A343BC" w:rsidR="000D03B3" w:rsidRPr="00DA19BF" w:rsidRDefault="000D03B3" w:rsidP="005464E1">
      <w:pPr>
        <w:tabs>
          <w:tab w:val="left" w:pos="8810"/>
        </w:tabs>
        <w:rPr>
          <w:lang w:val="pt-BR"/>
        </w:rPr>
      </w:pPr>
      <w:r w:rsidRPr="00DA19BF">
        <w:rPr>
          <w:lang w:val="pt-BR"/>
        </w:rPr>
        <w:lastRenderedPageBreak/>
        <w:t>Painel informativo</w:t>
      </w:r>
      <w:r w:rsidR="00D9456D">
        <w:rPr>
          <w:lang w:val="pt-BR"/>
        </w:rPr>
        <w:t xml:space="preserve">, </w:t>
      </w:r>
      <w:r w:rsidRPr="00DA19BF">
        <w:rPr>
          <w:lang w:val="pt-BR"/>
        </w:rPr>
        <w:t xml:space="preserve">sobre disque denúncias disponíveis </w:t>
      </w:r>
      <w:r w:rsidR="00D9456D">
        <w:rPr>
          <w:lang w:val="pt-BR"/>
        </w:rPr>
        <w:t xml:space="preserve">um SOS, </w:t>
      </w:r>
      <w:r w:rsidR="00E12F79">
        <w:rPr>
          <w:lang w:val="pt-BR"/>
        </w:rPr>
        <w:t xml:space="preserve">as membras do coletivo </w:t>
      </w:r>
      <w:r w:rsidR="00D9456D">
        <w:rPr>
          <w:lang w:val="pt-BR"/>
        </w:rPr>
        <w:t xml:space="preserve">fornecerão as informações que poderá ser </w:t>
      </w:r>
      <w:r w:rsidR="00E12F79">
        <w:rPr>
          <w:lang w:val="pt-BR"/>
        </w:rPr>
        <w:t>exibido para consulta</w:t>
      </w:r>
      <w:r w:rsidR="00D9456D">
        <w:rPr>
          <w:lang w:val="pt-BR"/>
        </w:rPr>
        <w:t>.</w:t>
      </w:r>
    </w:p>
    <w:p w14:paraId="472DF82D" w14:textId="53380836" w:rsidR="006B69F9" w:rsidRDefault="00D9456D" w:rsidP="00420ED7">
      <w:pPr>
        <w:tabs>
          <w:tab w:val="left" w:pos="8810"/>
        </w:tabs>
        <w:rPr>
          <w:lang w:val="pt-BR"/>
        </w:rPr>
      </w:pPr>
      <w:r>
        <w:rPr>
          <w:lang w:val="pt-BR"/>
        </w:rPr>
        <w:t>Loja d</w:t>
      </w:r>
      <w:r w:rsidR="00E12F79">
        <w:rPr>
          <w:lang w:val="pt-BR"/>
        </w:rPr>
        <w:t>a</w:t>
      </w:r>
      <w:r>
        <w:rPr>
          <w:lang w:val="pt-BR"/>
        </w:rPr>
        <w:t xml:space="preserve">s </w:t>
      </w:r>
      <w:r w:rsidR="000D03B3" w:rsidRPr="00DA19BF">
        <w:rPr>
          <w:lang w:val="pt-BR"/>
        </w:rPr>
        <w:t>Patrocinador</w:t>
      </w:r>
      <w:r w:rsidR="00E12F79">
        <w:rPr>
          <w:lang w:val="pt-BR"/>
        </w:rPr>
        <w:t>a</w:t>
      </w:r>
      <w:r w:rsidR="000D03B3" w:rsidRPr="00DA19BF">
        <w:rPr>
          <w:lang w:val="pt-BR"/>
        </w:rPr>
        <w:t xml:space="preserve">s </w:t>
      </w:r>
      <w:r w:rsidR="00E12F79">
        <w:rPr>
          <w:lang w:val="pt-BR"/>
        </w:rPr>
        <w:t xml:space="preserve">serve </w:t>
      </w:r>
      <w:r w:rsidR="000D03B3" w:rsidRPr="00DA19BF">
        <w:rPr>
          <w:lang w:val="pt-BR"/>
        </w:rPr>
        <w:t xml:space="preserve">para divulgação </w:t>
      </w:r>
      <w:r w:rsidRPr="00DA19BF">
        <w:rPr>
          <w:lang w:val="pt-BR"/>
        </w:rPr>
        <w:t>dos seus serviços</w:t>
      </w:r>
      <w:r>
        <w:rPr>
          <w:lang w:val="pt-BR"/>
        </w:rPr>
        <w:t xml:space="preserve">, </w:t>
      </w:r>
      <w:r w:rsidR="00E12F79">
        <w:rPr>
          <w:lang w:val="pt-BR"/>
        </w:rPr>
        <w:t xml:space="preserve">sendo assim, necessário o anexo da campanha do produto ou serviço da loja. </w:t>
      </w:r>
      <w:proofErr w:type="spellStart"/>
      <w:r w:rsidR="0071161A">
        <w:rPr>
          <w:lang w:val="pt-BR"/>
        </w:rPr>
        <w:t>PLPs</w:t>
      </w:r>
      <w:proofErr w:type="spellEnd"/>
      <w:r w:rsidR="0071161A">
        <w:rPr>
          <w:lang w:val="pt-BR"/>
        </w:rPr>
        <w:t xml:space="preserve"> poderão convidar para entrar no aplicativo com bônus de cadastro, após a inclusão, prêmio de</w:t>
      </w:r>
      <w:r w:rsidR="00E12F79">
        <w:rPr>
          <w:lang w:val="pt-BR"/>
        </w:rPr>
        <w:t>sconto</w:t>
      </w:r>
      <w:r w:rsidR="0071161A">
        <w:rPr>
          <w:lang w:val="pt-BR"/>
        </w:rPr>
        <w:t xml:space="preserve"> </w:t>
      </w:r>
      <w:r w:rsidR="00E12F79">
        <w:rPr>
          <w:lang w:val="pt-BR"/>
        </w:rPr>
        <w:t xml:space="preserve">no valor de </w:t>
      </w:r>
      <w:r w:rsidR="00410173">
        <w:rPr>
          <w:lang w:val="pt-BR"/>
        </w:rPr>
        <w:t>10</w:t>
      </w:r>
      <w:r w:rsidR="0071161A">
        <w:rPr>
          <w:lang w:val="pt-BR"/>
        </w:rPr>
        <w:t xml:space="preserve"> reais </w:t>
      </w:r>
      <w:r w:rsidR="00E12F79">
        <w:rPr>
          <w:lang w:val="pt-BR"/>
        </w:rPr>
        <w:t>para comprar algum produto cadastrado na loja</w:t>
      </w:r>
      <w:r w:rsidR="00140CF1">
        <w:rPr>
          <w:lang w:val="pt-BR"/>
        </w:rPr>
        <w:t xml:space="preserve"> Patrocinadoras</w:t>
      </w:r>
      <w:r w:rsidR="00E12F79">
        <w:rPr>
          <w:lang w:val="pt-BR"/>
        </w:rPr>
        <w:t xml:space="preserve">. O módulo necessita </w:t>
      </w:r>
      <w:r w:rsidR="0071161A">
        <w:rPr>
          <w:lang w:val="pt-BR"/>
        </w:rPr>
        <w:t xml:space="preserve">campos obrigatórios, por exemplo, anexo do arquivo da campanha, descrição, empresa, valor, ressaltar à necessidade de seguir o código de defesa do consumidor. </w:t>
      </w:r>
      <w:r w:rsidR="00763187">
        <w:rPr>
          <w:lang w:val="pt-BR"/>
        </w:rPr>
        <w:t>Todavia, c</w:t>
      </w:r>
      <w:r w:rsidR="000D03B3" w:rsidRPr="00DA19BF">
        <w:rPr>
          <w:lang w:val="pt-BR"/>
        </w:rPr>
        <w:t xml:space="preserve">aso desejar fazer </w:t>
      </w:r>
      <w:r w:rsidR="00763187">
        <w:rPr>
          <w:lang w:val="pt-BR"/>
        </w:rPr>
        <w:t>s</w:t>
      </w:r>
      <w:r w:rsidR="000D03B3" w:rsidRPr="00DA19BF">
        <w:rPr>
          <w:lang w:val="pt-BR"/>
        </w:rPr>
        <w:t xml:space="preserve">olicitação de cotação da </w:t>
      </w:r>
      <w:r w:rsidR="00763187" w:rsidRPr="00DA19BF">
        <w:rPr>
          <w:lang w:val="pt-BR"/>
        </w:rPr>
        <w:t>campanha envia</w:t>
      </w:r>
      <w:r w:rsidR="000D03B3" w:rsidRPr="00DA19BF">
        <w:rPr>
          <w:lang w:val="pt-BR"/>
        </w:rPr>
        <w:t xml:space="preserve"> para as plps e usuário</w:t>
      </w:r>
      <w:r w:rsidR="00763187">
        <w:rPr>
          <w:lang w:val="pt-BR"/>
        </w:rPr>
        <w:t xml:space="preserve">s que </w:t>
      </w:r>
      <w:r w:rsidR="00763187" w:rsidRPr="00DA19BF">
        <w:rPr>
          <w:lang w:val="pt-BR"/>
        </w:rPr>
        <w:t>marcaram</w:t>
      </w:r>
      <w:r w:rsidR="000D03B3" w:rsidRPr="00DA19BF">
        <w:rPr>
          <w:lang w:val="pt-BR"/>
        </w:rPr>
        <w:t xml:space="preserve"> no perfil cargo</w:t>
      </w:r>
      <w:r w:rsidR="00763187">
        <w:rPr>
          <w:lang w:val="pt-BR"/>
        </w:rPr>
        <w:t>s</w:t>
      </w:r>
      <w:r w:rsidR="000D03B3" w:rsidRPr="00DA19BF">
        <w:rPr>
          <w:lang w:val="pt-BR"/>
        </w:rPr>
        <w:t xml:space="preserve"> </w:t>
      </w:r>
      <w:r w:rsidR="00763187">
        <w:rPr>
          <w:lang w:val="pt-BR"/>
        </w:rPr>
        <w:t xml:space="preserve">de </w:t>
      </w:r>
      <w:r w:rsidR="000D03B3" w:rsidRPr="00DA19BF">
        <w:rPr>
          <w:lang w:val="pt-BR"/>
        </w:rPr>
        <w:t>comunicação áudio visual</w:t>
      </w:r>
      <w:r w:rsidR="00763187">
        <w:rPr>
          <w:lang w:val="pt-BR"/>
        </w:rPr>
        <w:t>, d</w:t>
      </w:r>
      <w:r w:rsidR="000D03B3" w:rsidRPr="00DA19BF">
        <w:rPr>
          <w:lang w:val="pt-BR"/>
        </w:rPr>
        <w:t xml:space="preserve">ivulgação inicial para as plps e </w:t>
      </w:r>
      <w:r w:rsidR="00763187" w:rsidRPr="00DA19BF">
        <w:rPr>
          <w:lang w:val="pt-BR"/>
        </w:rPr>
        <w:t>após</w:t>
      </w:r>
      <w:r w:rsidR="000D03B3" w:rsidRPr="00DA19BF">
        <w:rPr>
          <w:lang w:val="pt-BR"/>
        </w:rPr>
        <w:t xml:space="preserve"> um 60 min </w:t>
      </w:r>
      <w:r w:rsidR="00763187">
        <w:rPr>
          <w:lang w:val="pt-BR"/>
        </w:rPr>
        <w:t>dispara à geral.</w:t>
      </w:r>
    </w:p>
    <w:p w14:paraId="7580DC7B" w14:textId="5A4896BD" w:rsidR="006D3B6C" w:rsidRDefault="00420ED7" w:rsidP="006D3B6C">
      <w:pPr>
        <w:tabs>
          <w:tab w:val="left" w:pos="8810"/>
        </w:tabs>
        <w:rPr>
          <w:lang w:val="pt-BR"/>
        </w:rPr>
      </w:pPr>
      <w:r>
        <w:rPr>
          <w:lang w:val="pt-BR"/>
        </w:rPr>
        <w:t xml:space="preserve">Loja das </w:t>
      </w:r>
      <w:proofErr w:type="spellStart"/>
      <w:r>
        <w:rPr>
          <w:lang w:val="pt-BR"/>
        </w:rPr>
        <w:t>PLPs</w:t>
      </w:r>
      <w:proofErr w:type="spellEnd"/>
      <w:r>
        <w:rPr>
          <w:lang w:val="pt-BR"/>
        </w:rPr>
        <w:t xml:space="preserve"> de Araraquara,</w:t>
      </w:r>
      <w:r w:rsidR="00123116">
        <w:rPr>
          <w:lang w:val="pt-BR"/>
        </w:rPr>
        <w:t xml:space="preserve"> disponibilizará </w:t>
      </w:r>
      <w:r w:rsidR="00E12F79">
        <w:rPr>
          <w:lang w:val="pt-BR"/>
        </w:rPr>
        <w:t xml:space="preserve">os </w:t>
      </w:r>
      <w:r w:rsidR="00123116">
        <w:rPr>
          <w:lang w:val="pt-BR"/>
        </w:rPr>
        <w:t>itens, tais como caneca, camiseta e outros acessórios que poderá ser cadastrado posteriormente</w:t>
      </w:r>
      <w:r w:rsidR="00E12F79">
        <w:rPr>
          <w:lang w:val="pt-BR"/>
        </w:rPr>
        <w:t xml:space="preserve"> pelo coletivo</w:t>
      </w:r>
      <w:r w:rsidR="00123116">
        <w:rPr>
          <w:lang w:val="pt-BR"/>
        </w:rPr>
        <w:t xml:space="preserve">. </w:t>
      </w:r>
      <w:bookmarkStart w:id="5" w:name="_Toc149036935"/>
    </w:p>
    <w:p w14:paraId="2DCBA51B" w14:textId="1F7ADED0" w:rsidR="00524DAF" w:rsidRDefault="00524DAF" w:rsidP="006D3B6C">
      <w:pPr>
        <w:tabs>
          <w:tab w:val="left" w:pos="8810"/>
        </w:tabs>
        <w:rPr>
          <w:lang w:val="pt-BR"/>
        </w:rPr>
      </w:pPr>
    </w:p>
    <w:p w14:paraId="47C2A063" w14:textId="07F5FECF" w:rsidR="00524DAF" w:rsidRDefault="00524DAF" w:rsidP="006D3B6C">
      <w:pPr>
        <w:tabs>
          <w:tab w:val="left" w:pos="8810"/>
        </w:tabs>
        <w:rPr>
          <w:lang w:val="pt-BR"/>
        </w:rPr>
      </w:pPr>
    </w:p>
    <w:p w14:paraId="033D03A0" w14:textId="56C0BBFC" w:rsidR="00524DAF" w:rsidRDefault="00524DAF" w:rsidP="006D3B6C">
      <w:pPr>
        <w:tabs>
          <w:tab w:val="left" w:pos="8810"/>
        </w:tabs>
        <w:rPr>
          <w:lang w:val="pt-BR"/>
        </w:rPr>
      </w:pPr>
    </w:p>
    <w:p w14:paraId="3AF8887E" w14:textId="6B99215D" w:rsidR="00524DAF" w:rsidRDefault="00524DAF" w:rsidP="006D3B6C">
      <w:pPr>
        <w:tabs>
          <w:tab w:val="left" w:pos="8810"/>
        </w:tabs>
        <w:rPr>
          <w:lang w:val="pt-BR"/>
        </w:rPr>
      </w:pPr>
    </w:p>
    <w:p w14:paraId="6CA1D396" w14:textId="173F036D" w:rsidR="00524DAF" w:rsidRDefault="00524DAF" w:rsidP="006D3B6C">
      <w:pPr>
        <w:tabs>
          <w:tab w:val="left" w:pos="8810"/>
        </w:tabs>
        <w:rPr>
          <w:lang w:val="pt-BR"/>
        </w:rPr>
      </w:pPr>
    </w:p>
    <w:p w14:paraId="67732FA8" w14:textId="48F82FAD" w:rsidR="00524DAF" w:rsidRDefault="00524DAF" w:rsidP="006D3B6C">
      <w:pPr>
        <w:tabs>
          <w:tab w:val="left" w:pos="8810"/>
        </w:tabs>
        <w:rPr>
          <w:lang w:val="pt-BR"/>
        </w:rPr>
      </w:pPr>
    </w:p>
    <w:p w14:paraId="7449CC0C" w14:textId="4E25DE25" w:rsidR="00524DAF" w:rsidRDefault="00524DAF" w:rsidP="006D3B6C">
      <w:pPr>
        <w:tabs>
          <w:tab w:val="left" w:pos="8810"/>
        </w:tabs>
        <w:rPr>
          <w:lang w:val="pt-BR"/>
        </w:rPr>
      </w:pPr>
    </w:p>
    <w:p w14:paraId="1DC81FF7" w14:textId="217EF723" w:rsidR="00524DAF" w:rsidRDefault="00524DAF" w:rsidP="006D3B6C">
      <w:pPr>
        <w:tabs>
          <w:tab w:val="left" w:pos="8810"/>
        </w:tabs>
        <w:rPr>
          <w:lang w:val="pt-BR"/>
        </w:rPr>
      </w:pPr>
    </w:p>
    <w:p w14:paraId="1EDBBA3B" w14:textId="6E842BF8" w:rsidR="00524DAF" w:rsidRDefault="00524DAF" w:rsidP="006D3B6C">
      <w:pPr>
        <w:tabs>
          <w:tab w:val="left" w:pos="8810"/>
        </w:tabs>
        <w:rPr>
          <w:lang w:val="pt-BR"/>
        </w:rPr>
      </w:pPr>
    </w:p>
    <w:p w14:paraId="5F97AE52" w14:textId="590768EA" w:rsidR="00524DAF" w:rsidRDefault="00524DAF" w:rsidP="006D3B6C">
      <w:pPr>
        <w:tabs>
          <w:tab w:val="left" w:pos="8810"/>
        </w:tabs>
        <w:rPr>
          <w:lang w:val="pt-BR"/>
        </w:rPr>
      </w:pPr>
    </w:p>
    <w:p w14:paraId="0C50ACC8" w14:textId="0E012AFC" w:rsidR="00524DAF" w:rsidRDefault="00524DAF" w:rsidP="006D3B6C">
      <w:pPr>
        <w:tabs>
          <w:tab w:val="left" w:pos="8810"/>
        </w:tabs>
        <w:rPr>
          <w:lang w:val="pt-BR"/>
        </w:rPr>
      </w:pPr>
    </w:p>
    <w:p w14:paraId="5DDAAD1C" w14:textId="292FE16B" w:rsidR="00524DAF" w:rsidRDefault="00524DAF" w:rsidP="006D3B6C">
      <w:pPr>
        <w:tabs>
          <w:tab w:val="left" w:pos="8810"/>
        </w:tabs>
        <w:rPr>
          <w:lang w:val="pt-BR"/>
        </w:rPr>
      </w:pPr>
    </w:p>
    <w:p w14:paraId="2CE77BF9" w14:textId="478BB87A" w:rsidR="00524DAF" w:rsidRDefault="00524DAF" w:rsidP="006D3B6C">
      <w:pPr>
        <w:tabs>
          <w:tab w:val="left" w:pos="8810"/>
        </w:tabs>
        <w:rPr>
          <w:lang w:val="pt-BR"/>
        </w:rPr>
      </w:pPr>
    </w:p>
    <w:p w14:paraId="491810C4" w14:textId="77777777" w:rsidR="00524DAF" w:rsidRDefault="00524DAF" w:rsidP="00410173">
      <w:pPr>
        <w:pStyle w:val="Ttulo1"/>
        <w:ind w:firstLine="0"/>
        <w:jc w:val="left"/>
        <w:rPr>
          <w:lang w:val="pt-BR"/>
        </w:rPr>
      </w:pPr>
    </w:p>
    <w:p w14:paraId="4E808815" w14:textId="28045405" w:rsidR="00742BBC" w:rsidRDefault="00760116" w:rsidP="00410173">
      <w:pPr>
        <w:pStyle w:val="Ttulo1"/>
        <w:ind w:firstLine="0"/>
        <w:jc w:val="left"/>
        <w:rPr>
          <w:lang w:val="pt-BR"/>
        </w:rPr>
      </w:pPr>
      <w:r>
        <w:rPr>
          <w:lang w:val="pt-BR"/>
        </w:rPr>
        <w:t>Restrições</w:t>
      </w:r>
      <w:bookmarkEnd w:id="5"/>
    </w:p>
    <w:p w14:paraId="38ED2432" w14:textId="62A54CAE" w:rsidR="0087252B" w:rsidRDefault="0087252B" w:rsidP="0087252B">
      <w:pPr>
        <w:rPr>
          <w:lang w:val="pt-BR"/>
        </w:rPr>
      </w:pPr>
      <w:r>
        <w:rPr>
          <w:lang w:val="pt-BR"/>
        </w:rPr>
        <w:t xml:space="preserve">Para este projeto temos algumas restrições: </w:t>
      </w:r>
    </w:p>
    <w:p w14:paraId="176BBDDE" w14:textId="422AE367" w:rsidR="0087252B" w:rsidRDefault="0087252B" w:rsidP="0087252B">
      <w:pPr>
        <w:rPr>
          <w:lang w:val="pt-BR"/>
        </w:rPr>
      </w:pPr>
      <w:r>
        <w:rPr>
          <w:lang w:val="pt-BR"/>
        </w:rPr>
        <w:t xml:space="preserve">- A aplicação não poderá usar a logo oficial da PLP precisando usar a logo da PLP de Araraquara. </w:t>
      </w:r>
    </w:p>
    <w:p w14:paraId="0262BA57" w14:textId="5B17A785" w:rsidR="00EA41E4" w:rsidRDefault="00EA41E4" w:rsidP="0087252B">
      <w:pPr>
        <w:rPr>
          <w:lang w:val="pt-BR"/>
        </w:rPr>
      </w:pPr>
      <w:r>
        <w:rPr>
          <w:lang w:val="pt-BR"/>
        </w:rPr>
        <w:t>- Apenas mulheres poderão contribuir diretamente o projeto.</w:t>
      </w:r>
    </w:p>
    <w:p w14:paraId="3F9B0FF3" w14:textId="0A3D7712" w:rsidR="0087252B" w:rsidRDefault="00EA41E4" w:rsidP="006D3B6C">
      <w:pPr>
        <w:rPr>
          <w:lang w:val="pt-BR"/>
        </w:rPr>
      </w:pPr>
      <w:r>
        <w:rPr>
          <w:lang w:val="pt-BR"/>
        </w:rPr>
        <w:t>- PLP Araraquara formadas que poderão solicitar blusa na loj</w:t>
      </w:r>
      <w:r w:rsidR="009F005D">
        <w:rPr>
          <w:lang w:val="pt-BR"/>
        </w:rPr>
        <w:t>a</w:t>
      </w:r>
    </w:p>
    <w:p w14:paraId="1084C320" w14:textId="42C0397A" w:rsidR="00760116" w:rsidRDefault="00760116" w:rsidP="00410173">
      <w:pPr>
        <w:pStyle w:val="Ttulo1"/>
        <w:ind w:firstLine="0"/>
        <w:jc w:val="left"/>
        <w:rPr>
          <w:lang w:val="pt-BR"/>
        </w:rPr>
      </w:pPr>
      <w:bookmarkStart w:id="6" w:name="_Toc149036936"/>
      <w:r>
        <w:rPr>
          <w:lang w:val="pt-BR"/>
        </w:rPr>
        <w:t>Premissas</w:t>
      </w:r>
      <w:bookmarkEnd w:id="6"/>
    </w:p>
    <w:p w14:paraId="214E28D0" w14:textId="3A7D2E24" w:rsidR="00742BBC" w:rsidRDefault="00EA41E4" w:rsidP="0087252B">
      <w:pPr>
        <w:tabs>
          <w:tab w:val="left" w:pos="8810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- </w:t>
      </w:r>
      <w:r w:rsidR="0087252B">
        <w:rPr>
          <w:rFonts w:ascii="Arial" w:eastAsia="Arial" w:hAnsi="Arial" w:cs="Arial"/>
          <w:color w:val="000000"/>
        </w:rPr>
        <w:t>A principal premissa para este projeto é que ele deve ser desenvolvido de forma que as telas sejam carregadas facilmente mesmo com conexões 3G, ser inclusivo cria</w:t>
      </w:r>
      <w:r>
        <w:rPr>
          <w:rFonts w:ascii="Arial" w:eastAsia="Arial" w:hAnsi="Arial" w:cs="Arial"/>
          <w:color w:val="000000"/>
        </w:rPr>
        <w:t>ndo</w:t>
      </w:r>
      <w:r w:rsidR="0087252B">
        <w:rPr>
          <w:rFonts w:ascii="Arial" w:eastAsia="Arial" w:hAnsi="Arial" w:cs="Arial"/>
          <w:color w:val="000000"/>
        </w:rPr>
        <w:t xml:space="preserve"> nas lojas e o museu </w:t>
      </w:r>
      <w:r>
        <w:rPr>
          <w:rFonts w:ascii="Arial" w:eastAsia="Arial" w:hAnsi="Arial" w:cs="Arial"/>
          <w:color w:val="000000"/>
        </w:rPr>
        <w:t>campo para</w:t>
      </w:r>
      <w:r w:rsidR="0087252B">
        <w:rPr>
          <w:rFonts w:ascii="Arial" w:eastAsia="Arial" w:hAnsi="Arial" w:cs="Arial"/>
          <w:color w:val="000000"/>
        </w:rPr>
        <w:t xml:space="preserve"> foto descrição. </w:t>
      </w:r>
    </w:p>
    <w:p w14:paraId="6F5D6B56" w14:textId="27EB24A9" w:rsidR="00666A31" w:rsidRDefault="00EA41E4" w:rsidP="0087252B">
      <w:pPr>
        <w:tabs>
          <w:tab w:val="left" w:pos="8810"/>
        </w:tabs>
        <w:rPr>
          <w:noProof/>
          <w:lang w:val="pt-BR"/>
        </w:rPr>
      </w:pPr>
      <w:r>
        <w:rPr>
          <w:lang w:val="pt-BR"/>
        </w:rPr>
        <w:t>- Regulamentação LGPD, boas práticas de usabilidade e acessibilidade, disponibilização do conteúdo da turma em formato zip, segurança de dados,</w:t>
      </w:r>
      <w:r w:rsidR="00140CF1">
        <w:rPr>
          <w:lang w:val="pt-BR"/>
        </w:rPr>
        <w:t xml:space="preserve"> </w:t>
      </w:r>
      <w:r w:rsidR="006D3B6C">
        <w:rPr>
          <w:lang w:val="pt-BR"/>
        </w:rPr>
        <w:t xml:space="preserve">documentação dentro da Norma 830-1998 e </w:t>
      </w:r>
      <w:r>
        <w:rPr>
          <w:lang w:val="pt-BR"/>
        </w:rPr>
        <w:t>a paleta de cores será de acordo com a logo como A Figura 1.</w:t>
      </w:r>
    </w:p>
    <w:p w14:paraId="79033837" w14:textId="77777777" w:rsidR="00EA6A7A" w:rsidRDefault="00EA6A7A" w:rsidP="00666A31">
      <w:pPr>
        <w:tabs>
          <w:tab w:val="left" w:pos="8810"/>
        </w:tabs>
        <w:jc w:val="center"/>
        <w:rPr>
          <w:noProof/>
          <w:lang w:val="pt-BR"/>
        </w:rPr>
      </w:pPr>
    </w:p>
    <w:p w14:paraId="189206E1" w14:textId="3B481DF3" w:rsidR="00EA41E4" w:rsidRDefault="00EA6A7A" w:rsidP="00666A31">
      <w:pPr>
        <w:tabs>
          <w:tab w:val="left" w:pos="8810"/>
        </w:tabs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8DAAFC7" wp14:editId="437428A8">
            <wp:extent cx="1317009" cy="1233139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v1.jpg"/>
                    <pic:cNvPicPr/>
                  </pic:nvPicPr>
                  <pic:blipFill rotWithShape="1">
                    <a:blip r:embed="rId12"/>
                    <a:srcRect l="2185" t="17944" r="2506" b="18959"/>
                    <a:stretch/>
                  </pic:blipFill>
                  <pic:spPr bwMode="auto">
                    <a:xfrm>
                      <a:off x="0" y="0"/>
                      <a:ext cx="1344444" cy="125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1B896" w14:textId="35032D02" w:rsidR="00524DAF" w:rsidRDefault="00524DAF" w:rsidP="00666A31">
      <w:pPr>
        <w:tabs>
          <w:tab w:val="left" w:pos="8810"/>
        </w:tabs>
        <w:jc w:val="center"/>
        <w:rPr>
          <w:lang w:val="pt-BR"/>
        </w:rPr>
      </w:pPr>
    </w:p>
    <w:p w14:paraId="55E26963" w14:textId="1789456B" w:rsidR="00524DAF" w:rsidRDefault="00524DAF" w:rsidP="00666A31">
      <w:pPr>
        <w:tabs>
          <w:tab w:val="left" w:pos="8810"/>
        </w:tabs>
        <w:jc w:val="center"/>
        <w:rPr>
          <w:lang w:val="pt-BR"/>
        </w:rPr>
      </w:pPr>
    </w:p>
    <w:p w14:paraId="0838C5DC" w14:textId="02427211" w:rsidR="00524DAF" w:rsidRDefault="00524DAF" w:rsidP="00666A31">
      <w:pPr>
        <w:tabs>
          <w:tab w:val="left" w:pos="8810"/>
        </w:tabs>
        <w:jc w:val="center"/>
        <w:rPr>
          <w:lang w:val="pt-BR"/>
        </w:rPr>
      </w:pPr>
    </w:p>
    <w:p w14:paraId="4A1EA275" w14:textId="2CCA68B2" w:rsidR="00524DAF" w:rsidRDefault="00524DAF" w:rsidP="00666A31">
      <w:pPr>
        <w:tabs>
          <w:tab w:val="left" w:pos="8810"/>
        </w:tabs>
        <w:jc w:val="center"/>
        <w:rPr>
          <w:lang w:val="pt-BR"/>
        </w:rPr>
      </w:pPr>
    </w:p>
    <w:p w14:paraId="6C1F3A0C" w14:textId="2412E4A3" w:rsidR="00524DAF" w:rsidRDefault="00524DAF" w:rsidP="00666A31">
      <w:pPr>
        <w:tabs>
          <w:tab w:val="left" w:pos="8810"/>
        </w:tabs>
        <w:jc w:val="center"/>
        <w:rPr>
          <w:lang w:val="pt-BR"/>
        </w:rPr>
      </w:pPr>
    </w:p>
    <w:p w14:paraId="03DA0B2C" w14:textId="77777777" w:rsidR="00524DAF" w:rsidRDefault="00524DAF" w:rsidP="00666A31">
      <w:pPr>
        <w:tabs>
          <w:tab w:val="left" w:pos="8810"/>
        </w:tabs>
        <w:jc w:val="center"/>
        <w:rPr>
          <w:lang w:val="pt-BR"/>
        </w:rPr>
      </w:pPr>
    </w:p>
    <w:p w14:paraId="425319E4" w14:textId="75D2FB2D" w:rsidR="00403B2F" w:rsidRDefault="00FC152D" w:rsidP="00410173">
      <w:pPr>
        <w:pStyle w:val="Ttulo1"/>
        <w:ind w:firstLine="0"/>
        <w:jc w:val="left"/>
        <w:rPr>
          <w:lang w:val="pt-BR"/>
        </w:rPr>
      </w:pPr>
      <w:bookmarkStart w:id="7" w:name="_Toc149036937"/>
      <w:r>
        <w:rPr>
          <w:lang w:val="pt-BR"/>
        </w:rPr>
        <w:lastRenderedPageBreak/>
        <w:t>Requisito Funcionais</w:t>
      </w:r>
      <w:bookmarkEnd w:id="7"/>
      <w:r w:rsidR="00403B2F">
        <w:rPr>
          <w:lang w:val="pt-BR"/>
        </w:rPr>
        <w:t xml:space="preserve"> (RQ)</w:t>
      </w:r>
    </w:p>
    <w:p w14:paraId="5956BFE4" w14:textId="1449FA61" w:rsidR="00403B2F" w:rsidRDefault="00403B2F" w:rsidP="00403B2F">
      <w:pPr>
        <w:rPr>
          <w:lang w:val="pt-BR"/>
        </w:rPr>
      </w:pPr>
      <w:r>
        <w:rPr>
          <w:lang w:val="pt-BR"/>
        </w:rPr>
        <w:t>A Tabela 2 mostra-se as informações sobre os requisitos funcionais do sistema.</w:t>
      </w:r>
    </w:p>
    <w:p w14:paraId="48BADC0F" w14:textId="42A3C4FD" w:rsidR="00403B2F" w:rsidRPr="00403B2F" w:rsidRDefault="00403B2F" w:rsidP="00403B2F">
      <w:pPr>
        <w:pStyle w:val="Legenda"/>
        <w:keepNext/>
        <w:ind w:left="-1080"/>
        <w:rPr>
          <w:rFonts w:ascii="Arial" w:hAnsi="Arial" w:cs="Arial"/>
          <w:i w:val="0"/>
          <w:color w:val="auto"/>
          <w:sz w:val="24"/>
          <w:szCs w:val="24"/>
        </w:rPr>
      </w:pPr>
      <w:bookmarkStart w:id="8" w:name="_Toc149042170"/>
      <w:r w:rsidRPr="00403B2F">
        <w:rPr>
          <w:rFonts w:ascii="Arial" w:hAnsi="Arial" w:cs="Arial"/>
          <w:i w:val="0"/>
          <w:color w:val="auto"/>
          <w:sz w:val="24"/>
          <w:szCs w:val="24"/>
        </w:rPr>
        <w:t xml:space="preserve">Tabela </w: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instrText xml:space="preserve"> SEQ Tabela \* ARABIC </w:instrTex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871F5D">
        <w:rPr>
          <w:rFonts w:ascii="Arial" w:hAnsi="Arial" w:cs="Arial"/>
          <w:i w:val="0"/>
          <w:noProof/>
          <w:color w:val="auto"/>
          <w:sz w:val="24"/>
          <w:szCs w:val="24"/>
        </w:rPr>
        <w:t>2</w: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t xml:space="preserve"> - Requisitos Funcionais</w:t>
      </w:r>
      <w:bookmarkEnd w:id="8"/>
    </w:p>
    <w:tbl>
      <w:tblPr>
        <w:tblStyle w:val="Tabelacomgrade"/>
        <w:tblW w:w="10773" w:type="dxa"/>
        <w:tblInd w:w="-572" w:type="dxa"/>
        <w:tblLook w:val="04A0" w:firstRow="1" w:lastRow="0" w:firstColumn="1" w:lastColumn="0" w:noHBand="0" w:noVBand="1"/>
      </w:tblPr>
      <w:tblGrid>
        <w:gridCol w:w="1643"/>
        <w:gridCol w:w="2389"/>
        <w:gridCol w:w="6741"/>
      </w:tblGrid>
      <w:tr w:rsidR="00B43FDD" w14:paraId="3316BB58" w14:textId="77777777" w:rsidTr="00B43FDD">
        <w:trPr>
          <w:trHeight w:val="219"/>
        </w:trPr>
        <w:tc>
          <w:tcPr>
            <w:tcW w:w="1643" w:type="dxa"/>
          </w:tcPr>
          <w:p w14:paraId="675C814A" w14:textId="77777777" w:rsidR="00B43FDD" w:rsidRDefault="00B43FDD" w:rsidP="00B43FDD">
            <w:pPr>
              <w:tabs>
                <w:tab w:val="left" w:pos="8810"/>
              </w:tabs>
              <w:ind w:left="-104" w:firstLine="813"/>
              <w:rPr>
                <w:lang w:val="pt-BR"/>
              </w:rPr>
            </w:pPr>
            <w:r>
              <w:rPr>
                <w:lang w:val="pt-BR"/>
              </w:rPr>
              <w:t>ID</w:t>
            </w:r>
          </w:p>
        </w:tc>
        <w:tc>
          <w:tcPr>
            <w:tcW w:w="2389" w:type="dxa"/>
          </w:tcPr>
          <w:p w14:paraId="37CBD2A1" w14:textId="395E1E19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Prioridade</w:t>
            </w:r>
          </w:p>
        </w:tc>
        <w:tc>
          <w:tcPr>
            <w:tcW w:w="6741" w:type="dxa"/>
          </w:tcPr>
          <w:p w14:paraId="62D8D2AA" w14:textId="3984D428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</w:tr>
      <w:tr w:rsidR="00B43FDD" w14:paraId="2F313817" w14:textId="77777777" w:rsidTr="00B43FDD">
        <w:trPr>
          <w:trHeight w:val="447"/>
        </w:trPr>
        <w:tc>
          <w:tcPr>
            <w:tcW w:w="1643" w:type="dxa"/>
          </w:tcPr>
          <w:p w14:paraId="0A1DF4EA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RQ01</w:t>
            </w:r>
          </w:p>
        </w:tc>
        <w:tc>
          <w:tcPr>
            <w:tcW w:w="2389" w:type="dxa"/>
          </w:tcPr>
          <w:p w14:paraId="6CB5F0AD" w14:textId="02BD1A28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3A497599" w14:textId="46D41CC5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Na tela inicial colocar o ícone do Módulo de informação do curso PLP</w:t>
            </w:r>
            <w:r w:rsidR="001A232C">
              <w:rPr>
                <w:lang w:val="pt-BR"/>
              </w:rPr>
              <w:t xml:space="preserve"> de </w:t>
            </w:r>
            <w:r w:rsidR="00920BBF">
              <w:rPr>
                <w:lang w:val="pt-BR"/>
              </w:rPr>
              <w:t>Araraquara</w:t>
            </w:r>
            <w:r>
              <w:rPr>
                <w:lang w:val="pt-BR"/>
              </w:rPr>
              <w:t xml:space="preserve">, </w:t>
            </w:r>
            <w:r>
              <w:t xml:space="preserve">seguindo-se dividindo em </w:t>
            </w:r>
            <w:r w:rsidR="004F0AD9">
              <w:t xml:space="preserve">quatro </w:t>
            </w:r>
            <w:r>
              <w:t>opç</w:t>
            </w:r>
            <w:r w:rsidR="004F0AD9">
              <w:t>ões</w:t>
            </w:r>
            <w:r>
              <w:t xml:space="preserve"> sendo elas:  </w:t>
            </w:r>
            <w:r w:rsidR="004F0AD9">
              <w:t>notícias, inscrições</w:t>
            </w:r>
            <w:r>
              <w:t>, formatura e contato.</w:t>
            </w:r>
            <w:r w:rsidRPr="00B4191B">
              <w:rPr>
                <w:lang w:val="pt-BR"/>
              </w:rPr>
              <w:t xml:space="preserve"> </w:t>
            </w:r>
          </w:p>
        </w:tc>
      </w:tr>
      <w:tr w:rsidR="00B43FDD" w14:paraId="34BFB982" w14:textId="77777777" w:rsidTr="00B43FDD">
        <w:trPr>
          <w:trHeight w:val="658"/>
        </w:trPr>
        <w:tc>
          <w:tcPr>
            <w:tcW w:w="1643" w:type="dxa"/>
          </w:tcPr>
          <w:p w14:paraId="0E41851A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RQ01.1</w:t>
            </w:r>
          </w:p>
        </w:tc>
        <w:tc>
          <w:tcPr>
            <w:tcW w:w="2389" w:type="dxa"/>
          </w:tcPr>
          <w:p w14:paraId="7920136F" w14:textId="7CA63CD5" w:rsidR="00B43FDD" w:rsidRDefault="00ED4C8B" w:rsidP="00ED4C8B">
            <w:pPr>
              <w:tabs>
                <w:tab w:val="left" w:pos="8810"/>
              </w:tabs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029BF983" w14:textId="1F9978E0" w:rsidR="00B43FDD" w:rsidRDefault="00B43FDD" w:rsidP="00B43FDD">
            <w:pPr>
              <w:tabs>
                <w:tab w:val="left" w:pos="8810"/>
              </w:tabs>
              <w:ind w:firstLine="0"/>
              <w:rPr>
                <w:lang w:val="pt-BR"/>
              </w:rPr>
            </w:pPr>
            <w:r>
              <w:rPr>
                <w:lang w:val="pt-BR"/>
              </w:rPr>
              <w:t xml:space="preserve">  Criar uma tela de inscrições, contendo a logo do módulo, campo obrigatório para qual cidade, </w:t>
            </w:r>
            <w:r w:rsidR="004F0AD9">
              <w:rPr>
                <w:lang w:val="pt-BR"/>
              </w:rPr>
              <w:t xml:space="preserve">disponibilizar </w:t>
            </w:r>
            <w:r>
              <w:rPr>
                <w:lang w:val="pt-BR"/>
              </w:rPr>
              <w:t>o edital cuja as cidades previamente cadastrada no sistema e estado do edital.</w:t>
            </w:r>
          </w:p>
        </w:tc>
      </w:tr>
      <w:tr w:rsidR="00B43FDD" w14:paraId="365DB16B" w14:textId="77777777" w:rsidTr="00B43FDD">
        <w:trPr>
          <w:trHeight w:val="667"/>
        </w:trPr>
        <w:tc>
          <w:tcPr>
            <w:tcW w:w="1643" w:type="dxa"/>
          </w:tcPr>
          <w:p w14:paraId="3A3C7C6F" w14:textId="77777777" w:rsidR="00B43FDD" w:rsidRDefault="00B43FDD" w:rsidP="00B43FDD">
            <w:pPr>
              <w:tabs>
                <w:tab w:val="left" w:pos="8810"/>
              </w:tabs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 xml:space="preserve">             RQ01.2</w:t>
            </w:r>
          </w:p>
        </w:tc>
        <w:tc>
          <w:tcPr>
            <w:tcW w:w="2389" w:type="dxa"/>
          </w:tcPr>
          <w:p w14:paraId="4F26FD60" w14:textId="2BA1140D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3D7E6E63" w14:textId="31CCCD12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Na tela de inscrições criar o ícone de </w:t>
            </w:r>
            <w:r w:rsidR="004F0AD9">
              <w:rPr>
                <w:lang w:val="pt-BR"/>
              </w:rPr>
              <w:t>mais (+), importante,</w:t>
            </w:r>
            <w:r>
              <w:rPr>
                <w:lang w:val="pt-BR"/>
              </w:rPr>
              <w:t xml:space="preserve"> apenas professoras que podem cadastrar. Para realizar o cadastro precisa-se colocar o arquivo em </w:t>
            </w:r>
            <w:proofErr w:type="spellStart"/>
            <w:r>
              <w:rPr>
                <w:lang w:val="pt-BR"/>
              </w:rPr>
              <w:t>pdf</w:t>
            </w:r>
            <w:proofErr w:type="spellEnd"/>
            <w:r>
              <w:rPr>
                <w:lang w:val="pt-BR"/>
              </w:rPr>
              <w:t>, data de abertura das inscrições, data do encerramento qual cidade.</w:t>
            </w:r>
          </w:p>
        </w:tc>
      </w:tr>
      <w:tr w:rsidR="00B43FDD" w14:paraId="5F88F80D" w14:textId="77777777" w:rsidTr="00B43FDD">
        <w:trPr>
          <w:trHeight w:val="219"/>
        </w:trPr>
        <w:tc>
          <w:tcPr>
            <w:tcW w:w="1643" w:type="dxa"/>
          </w:tcPr>
          <w:p w14:paraId="436C2D76" w14:textId="77777777" w:rsidR="00B43FDD" w:rsidRDefault="00B43FDD" w:rsidP="00B43FDD">
            <w:pPr>
              <w:tabs>
                <w:tab w:val="left" w:pos="8810"/>
              </w:tabs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 xml:space="preserve">             RQ01.3</w:t>
            </w:r>
          </w:p>
        </w:tc>
        <w:tc>
          <w:tcPr>
            <w:tcW w:w="2389" w:type="dxa"/>
          </w:tcPr>
          <w:p w14:paraId="2FD954F9" w14:textId="054FA4A9" w:rsidR="00B43FDD" w:rsidRDefault="0003761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6741" w:type="dxa"/>
          </w:tcPr>
          <w:p w14:paraId="2818EEAC" w14:textId="0085CA30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Formatura do curso: Disponibilizar o arquivo em </w:t>
            </w:r>
            <w:proofErr w:type="spellStart"/>
            <w:r>
              <w:rPr>
                <w:lang w:val="pt-BR"/>
              </w:rPr>
              <w:t>word</w:t>
            </w:r>
            <w:proofErr w:type="spellEnd"/>
            <w:r>
              <w:rPr>
                <w:lang w:val="pt-BR"/>
              </w:rPr>
              <w:t xml:space="preserve"> </w:t>
            </w:r>
            <w:r w:rsidR="00210DC8">
              <w:rPr>
                <w:lang w:val="pt-BR"/>
              </w:rPr>
              <w:t>para membro da comissão fazer o upload com as informações preenchidas</w:t>
            </w:r>
            <w:r w:rsidR="00FC75C0">
              <w:rPr>
                <w:lang w:val="pt-BR"/>
              </w:rPr>
              <w:t>;</w:t>
            </w:r>
          </w:p>
        </w:tc>
      </w:tr>
      <w:tr w:rsidR="00B43FDD" w14:paraId="6345F14D" w14:textId="77777777" w:rsidTr="00B43FDD">
        <w:trPr>
          <w:trHeight w:val="219"/>
        </w:trPr>
        <w:tc>
          <w:tcPr>
            <w:tcW w:w="1643" w:type="dxa"/>
          </w:tcPr>
          <w:p w14:paraId="24A0F413" w14:textId="77777777" w:rsidR="00B43FDD" w:rsidRDefault="00B43FDD" w:rsidP="00B43FDD">
            <w:pPr>
              <w:tabs>
                <w:tab w:val="left" w:pos="8810"/>
              </w:tabs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 xml:space="preserve">            RQ01.4</w:t>
            </w:r>
          </w:p>
        </w:tc>
        <w:tc>
          <w:tcPr>
            <w:tcW w:w="2389" w:type="dxa"/>
          </w:tcPr>
          <w:p w14:paraId="1E2ED70D" w14:textId="36352175" w:rsidR="00B43FDD" w:rsidRPr="00974165" w:rsidRDefault="0003761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6741" w:type="dxa"/>
          </w:tcPr>
          <w:p w14:paraId="4DC03F37" w14:textId="7227EB96" w:rsidR="00B43FDD" w:rsidRPr="00974165" w:rsidRDefault="00B43FDD" w:rsidP="00B43FDD">
            <w:pPr>
              <w:tabs>
                <w:tab w:val="left" w:pos="8810"/>
              </w:tabs>
              <w:rPr>
                <w:b/>
                <w:lang w:val="pt-BR"/>
              </w:rPr>
            </w:pPr>
            <w:r w:rsidRPr="00974165">
              <w:rPr>
                <w:lang w:val="pt-BR"/>
              </w:rPr>
              <w:t>Contato colocar o e-mail:</w:t>
            </w:r>
            <w:r w:rsidRPr="00974165">
              <w:rPr>
                <w:b/>
                <w:lang w:val="pt-BR"/>
              </w:rPr>
              <w:t xml:space="preserve">  </w:t>
            </w:r>
            <w:r w:rsidRPr="00974165">
              <w:rPr>
                <w:rStyle w:val="Forte"/>
                <w:b w:val="0"/>
                <w:bCs w:val="0"/>
              </w:rPr>
              <w:t>coletivobennu@gmail.com</w:t>
            </w:r>
            <w:r w:rsidRPr="00974165">
              <w:rPr>
                <w:rStyle w:val="Forte"/>
                <w:b w:val="0"/>
              </w:rPr>
              <w:t xml:space="preserve"> e o instagram coletivobennu</w:t>
            </w:r>
            <w:r w:rsidR="00FC75C0">
              <w:rPr>
                <w:rStyle w:val="Forte"/>
                <w:b w:val="0"/>
              </w:rPr>
              <w:t>;</w:t>
            </w:r>
          </w:p>
        </w:tc>
      </w:tr>
      <w:tr w:rsidR="00B43FDD" w14:paraId="62B967F3" w14:textId="77777777" w:rsidTr="00B43FDD">
        <w:trPr>
          <w:trHeight w:val="227"/>
        </w:trPr>
        <w:tc>
          <w:tcPr>
            <w:tcW w:w="1643" w:type="dxa"/>
          </w:tcPr>
          <w:p w14:paraId="0D470C64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RQ02</w:t>
            </w:r>
          </w:p>
        </w:tc>
        <w:tc>
          <w:tcPr>
            <w:tcW w:w="2389" w:type="dxa"/>
          </w:tcPr>
          <w:p w14:paraId="50F080A2" w14:textId="5D8AEDF2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79B2FDA4" w14:textId="1EEC8145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Painel museu da Turma, </w:t>
            </w:r>
            <w:r w:rsidRPr="00B4191B">
              <w:rPr>
                <w:lang w:val="pt-BR"/>
              </w:rPr>
              <w:t>disponibilizar</w:t>
            </w:r>
            <w:r w:rsidR="00592C7C">
              <w:rPr>
                <w:lang w:val="pt-BR"/>
              </w:rPr>
              <w:t xml:space="preserve"> apenas para professoras a opção fazer upload, mas somente se, poderá realizar a postagem uma vez por ano e cada turma.</w:t>
            </w:r>
            <w:r w:rsidR="00FC75C0">
              <w:rPr>
                <w:lang w:val="pt-BR"/>
              </w:rPr>
              <w:t xml:space="preserve"> E também, podendo realizar reações de margaridas e comentários.</w:t>
            </w:r>
            <w:r w:rsidR="00592C7C">
              <w:rPr>
                <w:lang w:val="pt-BR"/>
              </w:rPr>
              <w:t xml:space="preserve"> </w:t>
            </w:r>
          </w:p>
        </w:tc>
      </w:tr>
      <w:tr w:rsidR="00B43FDD" w14:paraId="3F883D07" w14:textId="77777777" w:rsidTr="00B43FDD">
        <w:trPr>
          <w:trHeight w:val="439"/>
        </w:trPr>
        <w:tc>
          <w:tcPr>
            <w:tcW w:w="1643" w:type="dxa"/>
          </w:tcPr>
          <w:p w14:paraId="7DD5BA5A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RQ02.1</w:t>
            </w:r>
          </w:p>
        </w:tc>
        <w:tc>
          <w:tcPr>
            <w:tcW w:w="2389" w:type="dxa"/>
          </w:tcPr>
          <w:p w14:paraId="15A458E1" w14:textId="35D729B3" w:rsidR="00B43FDD" w:rsidRDefault="00B12AF0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6741" w:type="dxa"/>
          </w:tcPr>
          <w:p w14:paraId="0B5B102D" w14:textId="3583A02B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Museu da turma, museu apresenta o campo opcional para escolher qual ano e retornar as formaturas cadastradas da turma mais antiga para a mais recente</w:t>
            </w:r>
            <w:r w:rsidRPr="00B4191B">
              <w:rPr>
                <w:lang w:val="pt-BR"/>
              </w:rPr>
              <w:t>.</w:t>
            </w:r>
          </w:p>
        </w:tc>
      </w:tr>
      <w:tr w:rsidR="00B43FDD" w14:paraId="59184FBE" w14:textId="77777777" w:rsidTr="00B43FDD">
        <w:trPr>
          <w:trHeight w:val="667"/>
        </w:trPr>
        <w:tc>
          <w:tcPr>
            <w:tcW w:w="1643" w:type="dxa"/>
          </w:tcPr>
          <w:p w14:paraId="689A1599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RQ02.2</w:t>
            </w:r>
          </w:p>
        </w:tc>
        <w:tc>
          <w:tcPr>
            <w:tcW w:w="2389" w:type="dxa"/>
          </w:tcPr>
          <w:p w14:paraId="5E1675A3" w14:textId="35D748BD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7A3B8989" w14:textId="5CF27F9C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Museu da turma, cadastrar formatura com título, descrição, turma, ano, anexo de arquivos, cidade e estado. Apenas professoras podem realizar a ação de incluir, alterar e excluir, </w:t>
            </w:r>
            <w:r w:rsidRPr="00B4191B">
              <w:rPr>
                <w:lang w:val="pt-BR"/>
              </w:rPr>
              <w:t>lembrando que</w:t>
            </w:r>
            <w:r>
              <w:rPr>
                <w:lang w:val="pt-BR"/>
              </w:rPr>
              <w:t xml:space="preserve"> somente</w:t>
            </w:r>
            <w:r w:rsidRPr="00B4191B">
              <w:rPr>
                <w:lang w:val="pt-BR"/>
              </w:rPr>
              <w:t xml:space="preserve"> </w:t>
            </w:r>
            <w:r>
              <w:rPr>
                <w:lang w:val="pt-BR"/>
              </w:rPr>
              <w:t>uma vez por ano e por turma poderão ser cadastradas</w:t>
            </w:r>
          </w:p>
        </w:tc>
      </w:tr>
      <w:tr w:rsidR="00B43FDD" w14:paraId="326A9EEF" w14:textId="77777777" w:rsidTr="006F3F21">
        <w:trPr>
          <w:trHeight w:val="608"/>
        </w:trPr>
        <w:tc>
          <w:tcPr>
            <w:tcW w:w="1643" w:type="dxa"/>
          </w:tcPr>
          <w:p w14:paraId="14B81959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RQ03</w:t>
            </w:r>
          </w:p>
        </w:tc>
        <w:tc>
          <w:tcPr>
            <w:tcW w:w="2389" w:type="dxa"/>
          </w:tcPr>
          <w:p w14:paraId="40BBE086" w14:textId="5D902B8D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0D0275B7" w14:textId="44E4FE88" w:rsidR="00B43FDD" w:rsidRDefault="00B43FDD" w:rsidP="00957AEA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Painel de usuários, contém na tela botão ver perfil e convidar.</w:t>
            </w:r>
          </w:p>
        </w:tc>
      </w:tr>
      <w:tr w:rsidR="00B43FDD" w14:paraId="6CE452E8" w14:textId="77777777" w:rsidTr="00B43FDD">
        <w:trPr>
          <w:trHeight w:val="886"/>
        </w:trPr>
        <w:tc>
          <w:tcPr>
            <w:tcW w:w="1643" w:type="dxa"/>
          </w:tcPr>
          <w:p w14:paraId="3F600C2B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RQ03.1</w:t>
            </w:r>
          </w:p>
        </w:tc>
        <w:tc>
          <w:tcPr>
            <w:tcW w:w="2389" w:type="dxa"/>
          </w:tcPr>
          <w:p w14:paraId="00654078" w14:textId="6848E0EE" w:rsidR="00B43FDD" w:rsidRDefault="00B12AF0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  <w:tc>
          <w:tcPr>
            <w:tcW w:w="6741" w:type="dxa"/>
          </w:tcPr>
          <w:p w14:paraId="62BFA330" w14:textId="326A03AF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Botão ver perfil, mostrará </w:t>
            </w:r>
            <w:r w:rsidRPr="00B4191B">
              <w:rPr>
                <w:lang w:val="pt-BR"/>
              </w:rPr>
              <w:t>foto, turma, cidade, estado, nome completo, idade,</w:t>
            </w:r>
            <w:r w:rsidR="006B69F9">
              <w:rPr>
                <w:lang w:val="pt-BR"/>
              </w:rPr>
              <w:t xml:space="preserve"> </w:t>
            </w:r>
            <w:r w:rsidRPr="00B4191B">
              <w:rPr>
                <w:lang w:val="pt-BR"/>
              </w:rPr>
              <w:t xml:space="preserve">cargo, e-mail, celular, </w:t>
            </w:r>
            <w:r w:rsidR="006B69F9" w:rsidRPr="00B4191B">
              <w:rPr>
                <w:lang w:val="pt-BR"/>
              </w:rPr>
              <w:t>WhatsApp</w:t>
            </w:r>
            <w:r w:rsidRPr="00B4191B">
              <w:rPr>
                <w:lang w:val="pt-BR"/>
              </w:rPr>
              <w:t>, opcional outras mídias</w:t>
            </w:r>
            <w:r w:rsidR="00956F67">
              <w:rPr>
                <w:lang w:val="pt-BR"/>
              </w:rPr>
              <w:t>, excluir perfil, editar</w:t>
            </w:r>
            <w:r>
              <w:rPr>
                <w:lang w:val="pt-BR"/>
              </w:rPr>
              <w:t xml:space="preserve"> e o log da </w:t>
            </w:r>
            <w:r w:rsidRPr="00B4191B">
              <w:rPr>
                <w:lang w:val="pt-BR"/>
              </w:rPr>
              <w:t>Agenda de Eventos Políticos</w:t>
            </w:r>
            <w:r>
              <w:rPr>
                <w:lang w:val="pt-BR"/>
              </w:rPr>
              <w:t xml:space="preserve"> e</w:t>
            </w:r>
            <w:r w:rsidR="006B69F9">
              <w:rPr>
                <w:lang w:val="pt-BR"/>
              </w:rPr>
              <w:t xml:space="preserve"> o painel</w:t>
            </w:r>
            <w:r>
              <w:rPr>
                <w:lang w:val="pt-BR"/>
              </w:rPr>
              <w:t xml:space="preserve"> informativo</w:t>
            </w:r>
            <w:r w:rsidR="006B69F9">
              <w:rPr>
                <w:lang w:val="pt-BR"/>
              </w:rPr>
              <w:t>.</w:t>
            </w:r>
          </w:p>
        </w:tc>
      </w:tr>
      <w:tr w:rsidR="00B43FDD" w14:paraId="1B1C8C01" w14:textId="77777777" w:rsidTr="00B43FDD">
        <w:trPr>
          <w:trHeight w:val="667"/>
        </w:trPr>
        <w:tc>
          <w:tcPr>
            <w:tcW w:w="1643" w:type="dxa"/>
          </w:tcPr>
          <w:p w14:paraId="0E4D92C2" w14:textId="77777777" w:rsidR="00B43FDD" w:rsidRDefault="00B43FDD" w:rsidP="00ED4C8B">
            <w:pPr>
              <w:tabs>
                <w:tab w:val="left" w:pos="8810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RQ03.2</w:t>
            </w:r>
          </w:p>
        </w:tc>
        <w:tc>
          <w:tcPr>
            <w:tcW w:w="2389" w:type="dxa"/>
          </w:tcPr>
          <w:p w14:paraId="512562C5" w14:textId="643093AE" w:rsidR="00B43FDD" w:rsidRDefault="00563BC6" w:rsidP="00ED4C8B">
            <w:pPr>
              <w:tabs>
                <w:tab w:val="left" w:pos="8810"/>
              </w:tabs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5103D559" w14:textId="216C9356" w:rsidR="00B43FDD" w:rsidRDefault="00B43FDD" w:rsidP="00B43FDD">
            <w:pPr>
              <w:tabs>
                <w:tab w:val="left" w:pos="8810"/>
              </w:tabs>
              <w:ind w:firstLine="0"/>
              <w:rPr>
                <w:lang w:val="pt-BR"/>
              </w:rPr>
            </w:pPr>
            <w:r>
              <w:rPr>
                <w:lang w:val="pt-BR"/>
              </w:rPr>
              <w:t xml:space="preserve">          Botão convidar, realizará a geração de um link para </w:t>
            </w:r>
            <w:r w:rsidR="002242FF">
              <w:rPr>
                <w:lang w:val="pt-BR"/>
              </w:rPr>
              <w:t>a</w:t>
            </w:r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us</w:t>
            </w:r>
            <w:r w:rsidR="002242FF">
              <w:rPr>
                <w:lang w:val="pt-BR"/>
              </w:rPr>
              <w:t>er</w:t>
            </w:r>
            <w:proofErr w:type="spellEnd"/>
            <w:r>
              <w:rPr>
                <w:lang w:val="pt-BR"/>
              </w:rPr>
              <w:t xml:space="preserve"> convidad</w:t>
            </w:r>
            <w:r w:rsidR="002242FF">
              <w:rPr>
                <w:lang w:val="pt-BR"/>
              </w:rPr>
              <w:t>a</w:t>
            </w:r>
            <w:r>
              <w:rPr>
                <w:lang w:val="pt-BR"/>
              </w:rPr>
              <w:t xml:space="preserve"> baixar o aplicativo</w:t>
            </w:r>
            <w:r w:rsidR="00851F49">
              <w:rPr>
                <w:lang w:val="pt-BR"/>
              </w:rPr>
              <w:t xml:space="preserve"> ou entrar no site</w:t>
            </w:r>
            <w:r w:rsidR="002242FF">
              <w:rPr>
                <w:lang w:val="pt-BR"/>
              </w:rPr>
              <w:t xml:space="preserve"> preenchendo os </w:t>
            </w:r>
            <w:r w:rsidR="002242FF">
              <w:rPr>
                <w:lang w:val="pt-BR"/>
              </w:rPr>
              <w:lastRenderedPageBreak/>
              <w:t>dados de cadastro que foi previamente selecionado o tipo de perfil ao enviar o convite</w:t>
            </w:r>
            <w:r w:rsidR="00851F49">
              <w:rPr>
                <w:lang w:val="pt-BR"/>
              </w:rPr>
              <w:t xml:space="preserve">. </w:t>
            </w:r>
          </w:p>
        </w:tc>
      </w:tr>
      <w:tr w:rsidR="00ED4C8B" w14:paraId="3B72E1DC" w14:textId="77777777" w:rsidTr="00B43FDD">
        <w:trPr>
          <w:trHeight w:val="667"/>
        </w:trPr>
        <w:tc>
          <w:tcPr>
            <w:tcW w:w="1643" w:type="dxa"/>
          </w:tcPr>
          <w:p w14:paraId="6E353D54" w14:textId="42026159" w:rsidR="00ED4C8B" w:rsidRDefault="00ED4C8B" w:rsidP="00ED4C8B">
            <w:pPr>
              <w:tabs>
                <w:tab w:val="left" w:pos="8810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lastRenderedPageBreak/>
              <w:t>RQ03.3</w:t>
            </w:r>
          </w:p>
        </w:tc>
        <w:tc>
          <w:tcPr>
            <w:tcW w:w="2389" w:type="dxa"/>
          </w:tcPr>
          <w:p w14:paraId="0B7EC2CB" w14:textId="31C1114B" w:rsidR="00ED4C8B" w:rsidRDefault="00420F32" w:rsidP="00ED4C8B">
            <w:pPr>
              <w:tabs>
                <w:tab w:val="left" w:pos="8810"/>
              </w:tabs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6741" w:type="dxa"/>
          </w:tcPr>
          <w:p w14:paraId="1903A237" w14:textId="6035D207" w:rsidR="00ED4C8B" w:rsidRDefault="00ED4C8B" w:rsidP="00B43FDD">
            <w:pPr>
              <w:tabs>
                <w:tab w:val="left" w:pos="8810"/>
              </w:tabs>
              <w:ind w:firstLine="0"/>
              <w:rPr>
                <w:lang w:val="pt-BR"/>
              </w:rPr>
            </w:pPr>
            <w:r>
              <w:rPr>
                <w:lang w:val="pt-BR"/>
              </w:rPr>
              <w:t>Painel de usuári</w:t>
            </w:r>
            <w:r w:rsidR="00744CB1">
              <w:rPr>
                <w:lang w:val="pt-BR"/>
              </w:rPr>
              <w:t>a</w:t>
            </w:r>
            <w:r>
              <w:rPr>
                <w:lang w:val="pt-BR"/>
              </w:rPr>
              <w:t>s, um campo para pesquisar pelo nome inserindo mínimo 3 caracteres Sting</w:t>
            </w:r>
          </w:p>
        </w:tc>
      </w:tr>
      <w:tr w:rsidR="00B43FDD" w14:paraId="02D8D379" w14:textId="77777777" w:rsidTr="00B43FDD">
        <w:trPr>
          <w:trHeight w:val="667"/>
        </w:trPr>
        <w:tc>
          <w:tcPr>
            <w:tcW w:w="1643" w:type="dxa"/>
          </w:tcPr>
          <w:p w14:paraId="3133BF95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RQ04</w:t>
            </w:r>
          </w:p>
        </w:tc>
        <w:tc>
          <w:tcPr>
            <w:tcW w:w="2389" w:type="dxa"/>
          </w:tcPr>
          <w:p w14:paraId="33A7A16D" w14:textId="6F19BE66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294979F7" w14:textId="35616DE4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Painel da </w:t>
            </w:r>
            <w:r w:rsidR="003A19B2">
              <w:rPr>
                <w:lang w:val="pt-BR"/>
              </w:rPr>
              <w:t>oficina</w:t>
            </w:r>
            <w:r>
              <w:rPr>
                <w:lang w:val="pt-BR"/>
              </w:rPr>
              <w:t xml:space="preserve">, incluir opção </w:t>
            </w:r>
            <w:r w:rsidRPr="00B4191B">
              <w:rPr>
                <w:lang w:val="pt-BR"/>
              </w:rPr>
              <w:t>cronogram</w:t>
            </w:r>
            <w:r w:rsidR="008E6913">
              <w:rPr>
                <w:lang w:val="pt-BR"/>
              </w:rPr>
              <w:t>a</w:t>
            </w:r>
            <w:r>
              <w:rPr>
                <w:lang w:val="pt-BR"/>
              </w:rPr>
              <w:t>, pois é</w:t>
            </w:r>
            <w:r w:rsidRPr="00B4191B">
              <w:rPr>
                <w:lang w:val="pt-BR"/>
              </w:rPr>
              <w:t xml:space="preserve"> nível público</w:t>
            </w:r>
            <w:r w:rsidR="008E6913">
              <w:rPr>
                <w:lang w:val="pt-BR"/>
              </w:rPr>
              <w:t xml:space="preserve"> e ver </w:t>
            </w:r>
            <w:r w:rsidR="003A19B2">
              <w:rPr>
                <w:lang w:val="pt-BR"/>
              </w:rPr>
              <w:t>oficina</w:t>
            </w:r>
          </w:p>
        </w:tc>
      </w:tr>
      <w:tr w:rsidR="00B43FDD" w14:paraId="56D541E3" w14:textId="77777777" w:rsidTr="00B43FDD">
        <w:trPr>
          <w:trHeight w:val="439"/>
        </w:trPr>
        <w:tc>
          <w:tcPr>
            <w:tcW w:w="1643" w:type="dxa"/>
          </w:tcPr>
          <w:p w14:paraId="53357B28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RQ04.1</w:t>
            </w:r>
          </w:p>
        </w:tc>
        <w:tc>
          <w:tcPr>
            <w:tcW w:w="2389" w:type="dxa"/>
          </w:tcPr>
          <w:p w14:paraId="3682D503" w14:textId="49AA4DAF" w:rsidR="00B43FDD" w:rsidRDefault="00ED4C8B" w:rsidP="00ED4C8B">
            <w:pPr>
              <w:tabs>
                <w:tab w:val="left" w:pos="8810"/>
              </w:tabs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45C2A232" w14:textId="708F4B82" w:rsidR="00B43FDD" w:rsidRDefault="00B43FDD" w:rsidP="00B43FDD">
            <w:pPr>
              <w:tabs>
                <w:tab w:val="left" w:pos="8810"/>
              </w:tabs>
              <w:ind w:firstLine="0"/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  <w:r w:rsidR="008E6913">
              <w:rPr>
                <w:lang w:val="pt-BR"/>
              </w:rPr>
              <w:t>A</w:t>
            </w:r>
            <w:r>
              <w:rPr>
                <w:lang w:val="pt-BR"/>
              </w:rPr>
              <w:t xml:space="preserve"> opção cronograma terá que informar o nome da turma, as datas e os títulos ao final podendo gerar um </w:t>
            </w:r>
            <w:proofErr w:type="spellStart"/>
            <w:r>
              <w:rPr>
                <w:lang w:val="pt-BR"/>
              </w:rPr>
              <w:t>pdf</w:t>
            </w:r>
            <w:proofErr w:type="spellEnd"/>
            <w:r w:rsidR="00957AEA">
              <w:rPr>
                <w:lang w:val="pt-BR"/>
              </w:rPr>
              <w:t>.</w:t>
            </w:r>
          </w:p>
        </w:tc>
      </w:tr>
      <w:tr w:rsidR="00B43FDD" w14:paraId="156D689C" w14:textId="77777777" w:rsidTr="005511E7">
        <w:trPr>
          <w:trHeight w:val="346"/>
        </w:trPr>
        <w:tc>
          <w:tcPr>
            <w:tcW w:w="1643" w:type="dxa"/>
          </w:tcPr>
          <w:p w14:paraId="4E4D869E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RQ04.2</w:t>
            </w:r>
          </w:p>
        </w:tc>
        <w:tc>
          <w:tcPr>
            <w:tcW w:w="2389" w:type="dxa"/>
          </w:tcPr>
          <w:p w14:paraId="3419D9BC" w14:textId="25730B84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0F323D7C" w14:textId="2B1C1A01" w:rsidR="00B43FDD" w:rsidRDefault="008E6913" w:rsidP="006F3F21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Ver</w:t>
            </w:r>
            <w:r w:rsidR="00496CFB">
              <w:rPr>
                <w:lang w:val="pt-BR"/>
              </w:rPr>
              <w:t xml:space="preserve"> </w:t>
            </w:r>
            <w:r w:rsidR="003A19B2">
              <w:rPr>
                <w:lang w:val="pt-BR"/>
              </w:rPr>
              <w:t>oficina</w:t>
            </w:r>
            <w:r w:rsidR="00B43FDD">
              <w:rPr>
                <w:lang w:val="pt-BR"/>
              </w:rPr>
              <w:t xml:space="preserve"> exibirá os tópicos </w:t>
            </w:r>
            <w:r>
              <w:rPr>
                <w:lang w:val="pt-BR"/>
              </w:rPr>
              <w:t>lista de presença</w:t>
            </w:r>
            <w:r w:rsidR="00183829">
              <w:rPr>
                <w:lang w:val="pt-BR"/>
              </w:rPr>
              <w:t>, café colaborativo</w:t>
            </w:r>
            <w:r w:rsidR="007027BC">
              <w:rPr>
                <w:lang w:val="pt-BR"/>
              </w:rPr>
              <w:t xml:space="preserve"> </w:t>
            </w:r>
            <w:r>
              <w:rPr>
                <w:lang w:val="pt-BR"/>
              </w:rPr>
              <w:t>e ver sala</w:t>
            </w:r>
            <w:r w:rsidR="006F3F21">
              <w:rPr>
                <w:lang w:val="pt-BR"/>
              </w:rPr>
              <w:t>.</w:t>
            </w:r>
          </w:p>
        </w:tc>
      </w:tr>
      <w:tr w:rsidR="00B43FDD" w14:paraId="12F9DB17" w14:textId="77777777" w:rsidTr="00B43FDD">
        <w:trPr>
          <w:trHeight w:val="439"/>
        </w:trPr>
        <w:tc>
          <w:tcPr>
            <w:tcW w:w="1643" w:type="dxa"/>
          </w:tcPr>
          <w:p w14:paraId="2152E2BE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RQ04.3</w:t>
            </w:r>
          </w:p>
        </w:tc>
        <w:tc>
          <w:tcPr>
            <w:tcW w:w="2389" w:type="dxa"/>
          </w:tcPr>
          <w:p w14:paraId="70D9E7DD" w14:textId="498D91BB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03D1641A" w14:textId="701E5487" w:rsidR="00B43FDD" w:rsidRDefault="00C631AC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convidar palestrante</w:t>
            </w:r>
            <w:r w:rsidR="00991D99">
              <w:rPr>
                <w:lang w:val="pt-BR"/>
              </w:rPr>
              <w:t>,</w:t>
            </w:r>
            <w:r w:rsidR="008E6913">
              <w:rPr>
                <w:lang w:val="pt-BR"/>
              </w:rPr>
              <w:t xml:space="preserve"> resume</w:t>
            </w:r>
            <w:r w:rsidR="005877DB">
              <w:rPr>
                <w:lang w:val="pt-BR"/>
              </w:rPr>
              <w:t>-se</w:t>
            </w:r>
            <w:r w:rsidR="008E6913">
              <w:rPr>
                <w:lang w:val="pt-BR"/>
              </w:rPr>
              <w:t xml:space="preserve"> em</w:t>
            </w:r>
            <w:r>
              <w:rPr>
                <w:lang w:val="pt-BR"/>
              </w:rPr>
              <w:t xml:space="preserve"> </w:t>
            </w:r>
            <w:r w:rsidR="008E6913">
              <w:rPr>
                <w:lang w:val="pt-BR"/>
              </w:rPr>
              <w:t>a</w:t>
            </w:r>
            <w:r>
              <w:rPr>
                <w:lang w:val="pt-BR"/>
              </w:rPr>
              <w:t xml:space="preserve">s </w:t>
            </w:r>
            <w:r w:rsidR="00991D99">
              <w:rPr>
                <w:lang w:val="pt-BR"/>
              </w:rPr>
              <w:t>me</w:t>
            </w:r>
            <w:r w:rsidR="00183829">
              <w:rPr>
                <w:lang w:val="pt-BR"/>
              </w:rPr>
              <w:t>m</w:t>
            </w:r>
            <w:r w:rsidR="00991D99">
              <w:rPr>
                <w:lang w:val="pt-BR"/>
              </w:rPr>
              <w:t>bras do coletivo</w:t>
            </w:r>
            <w:r w:rsidR="00B43FDD">
              <w:rPr>
                <w:lang w:val="pt-BR"/>
              </w:rPr>
              <w:t xml:space="preserve"> pode</w:t>
            </w:r>
            <w:r>
              <w:rPr>
                <w:lang w:val="pt-BR"/>
              </w:rPr>
              <w:t>rão</w:t>
            </w:r>
            <w:r w:rsidR="00B43FDD">
              <w:rPr>
                <w:lang w:val="pt-BR"/>
              </w:rPr>
              <w:t xml:space="preserve"> convidar </w:t>
            </w:r>
            <w:r w:rsidR="008E6913">
              <w:rPr>
                <w:lang w:val="pt-BR"/>
              </w:rPr>
              <w:t xml:space="preserve">as </w:t>
            </w:r>
            <w:r w:rsidR="00B43FDD">
              <w:rPr>
                <w:lang w:val="pt-BR"/>
              </w:rPr>
              <w:t>usuári</w:t>
            </w:r>
            <w:r w:rsidR="008E6913">
              <w:rPr>
                <w:lang w:val="pt-BR"/>
              </w:rPr>
              <w:t>a</w:t>
            </w:r>
            <w:r w:rsidR="00B43FDD">
              <w:rPr>
                <w:lang w:val="pt-BR"/>
              </w:rPr>
              <w:t xml:space="preserve">s </w:t>
            </w:r>
            <w:r>
              <w:rPr>
                <w:lang w:val="pt-BR"/>
              </w:rPr>
              <w:t xml:space="preserve">por e-mail </w:t>
            </w:r>
            <w:r w:rsidR="00B43FDD">
              <w:rPr>
                <w:lang w:val="pt-BR"/>
              </w:rPr>
              <w:t xml:space="preserve">para realizar alteração </w:t>
            </w:r>
            <w:r w:rsidR="006F3F21">
              <w:rPr>
                <w:lang w:val="pt-BR"/>
              </w:rPr>
              <w:t xml:space="preserve">no conteúdo da </w:t>
            </w:r>
            <w:r w:rsidR="008E6913">
              <w:rPr>
                <w:lang w:val="pt-BR"/>
              </w:rPr>
              <w:t>sala do dia que foi previamente convidada</w:t>
            </w:r>
            <w:r w:rsidR="00B43FDD">
              <w:rPr>
                <w:lang w:val="pt-BR"/>
              </w:rPr>
              <w:t>, porém com prazo de expiração de 24 horas.</w:t>
            </w:r>
          </w:p>
        </w:tc>
      </w:tr>
      <w:tr w:rsidR="00C631AC" w14:paraId="390AF6D8" w14:textId="77777777" w:rsidTr="00B43FDD">
        <w:trPr>
          <w:trHeight w:val="439"/>
        </w:trPr>
        <w:tc>
          <w:tcPr>
            <w:tcW w:w="1643" w:type="dxa"/>
          </w:tcPr>
          <w:p w14:paraId="3888E617" w14:textId="43E2DFA3" w:rsidR="00C631AC" w:rsidRDefault="00C631AC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RQ04.4</w:t>
            </w:r>
          </w:p>
        </w:tc>
        <w:tc>
          <w:tcPr>
            <w:tcW w:w="2389" w:type="dxa"/>
          </w:tcPr>
          <w:p w14:paraId="76EFD5B2" w14:textId="571C9769" w:rsidR="00C631AC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69E60998" w14:textId="7AEEA984" w:rsidR="00C631AC" w:rsidRDefault="00C631AC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lista de presença receber anexo em png</w:t>
            </w:r>
            <w:r w:rsidR="008E6913">
              <w:rPr>
                <w:lang w:val="pt-BR"/>
              </w:rPr>
              <w:t xml:space="preserve"> ou jpeg</w:t>
            </w:r>
            <w:r>
              <w:rPr>
                <w:lang w:val="pt-BR"/>
              </w:rPr>
              <w:t xml:space="preserve">, convertendo os dados para incluir presença e falta nas alunas da lista. </w:t>
            </w:r>
          </w:p>
        </w:tc>
      </w:tr>
      <w:tr w:rsidR="00183829" w14:paraId="5AD34057" w14:textId="77777777" w:rsidTr="00B43FDD">
        <w:trPr>
          <w:trHeight w:val="439"/>
        </w:trPr>
        <w:tc>
          <w:tcPr>
            <w:tcW w:w="1643" w:type="dxa"/>
          </w:tcPr>
          <w:p w14:paraId="456224F6" w14:textId="0E5BB1B9" w:rsidR="00183829" w:rsidRDefault="00183829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RQ04.5</w:t>
            </w:r>
          </w:p>
        </w:tc>
        <w:tc>
          <w:tcPr>
            <w:tcW w:w="2389" w:type="dxa"/>
          </w:tcPr>
          <w:p w14:paraId="6130C057" w14:textId="754900F7" w:rsidR="00183829" w:rsidRDefault="00183829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264FB4AE" w14:textId="6DEAAA96" w:rsidR="00183829" w:rsidRDefault="00183829" w:rsidP="00D13626">
            <w:pPr>
              <w:rPr>
                <w:lang w:val="pt-BR"/>
              </w:rPr>
            </w:pPr>
            <w:r>
              <w:rPr>
                <w:lang w:val="pt-BR"/>
              </w:rPr>
              <w:t>Café colaborativo apresentará o dia conforme as datas do cronograma, mas as responsáveis do dia são cinco nomes por default e item. E também, um campo para saber quem ficará com a sacola, solicitando nome e item por default é a sacola inteira, porém podendo adicionar mais campos para poder realizar a divisão da sacola.</w:t>
            </w:r>
          </w:p>
        </w:tc>
      </w:tr>
      <w:tr w:rsidR="00B43FDD" w14:paraId="3BB8ABF4" w14:textId="77777777" w:rsidTr="00B43FDD">
        <w:trPr>
          <w:trHeight w:val="667"/>
        </w:trPr>
        <w:tc>
          <w:tcPr>
            <w:tcW w:w="1643" w:type="dxa"/>
          </w:tcPr>
          <w:p w14:paraId="1656CA30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RQ05</w:t>
            </w:r>
          </w:p>
        </w:tc>
        <w:tc>
          <w:tcPr>
            <w:tcW w:w="2389" w:type="dxa"/>
          </w:tcPr>
          <w:p w14:paraId="24B9CBD2" w14:textId="7EE9873C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1A975C32" w14:textId="538FCB1D" w:rsidR="00B43FDD" w:rsidRDefault="006F3F2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Ver sala,</w:t>
            </w:r>
            <w:r w:rsidR="00B43FDD">
              <w:rPr>
                <w:lang w:val="pt-BR"/>
              </w:rPr>
              <w:t xml:space="preserve"> </w:t>
            </w:r>
            <w:r>
              <w:rPr>
                <w:lang w:val="pt-BR"/>
              </w:rPr>
              <w:t xml:space="preserve">botão para solicitar abono de </w:t>
            </w:r>
            <w:r w:rsidR="00957AEA">
              <w:rPr>
                <w:lang w:val="pt-BR"/>
              </w:rPr>
              <w:t>faltas</w:t>
            </w:r>
            <w:r>
              <w:rPr>
                <w:lang w:val="pt-BR"/>
              </w:rPr>
              <w:t xml:space="preserve"> e mostrar o conteúdo e tópicos do cronograma</w:t>
            </w:r>
            <w:r w:rsidR="0042064B">
              <w:rPr>
                <w:lang w:val="pt-BR"/>
              </w:rPr>
              <w:t xml:space="preserve"> podendo baixar os slides da aula</w:t>
            </w:r>
            <w:r>
              <w:rPr>
                <w:lang w:val="pt-BR"/>
              </w:rPr>
              <w:t>.</w:t>
            </w:r>
          </w:p>
        </w:tc>
      </w:tr>
      <w:tr w:rsidR="00957AEA" w14:paraId="75B53936" w14:textId="77777777" w:rsidTr="00B43FDD">
        <w:trPr>
          <w:trHeight w:val="667"/>
        </w:trPr>
        <w:tc>
          <w:tcPr>
            <w:tcW w:w="1643" w:type="dxa"/>
          </w:tcPr>
          <w:p w14:paraId="399CAF78" w14:textId="0B5C7C9A" w:rsidR="00957AEA" w:rsidRDefault="00957AEA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RQ05.1</w:t>
            </w:r>
          </w:p>
        </w:tc>
        <w:tc>
          <w:tcPr>
            <w:tcW w:w="2389" w:type="dxa"/>
          </w:tcPr>
          <w:p w14:paraId="4B0466EF" w14:textId="75C8C3CD" w:rsidR="00957AEA" w:rsidRDefault="0003761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02EDBE96" w14:textId="1B09CA9E" w:rsidR="00957AEA" w:rsidRDefault="006F3F2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Abono de faltas </w:t>
            </w:r>
            <w:r w:rsidR="00957AEA" w:rsidRPr="00B4191B">
              <w:rPr>
                <w:lang w:val="pt-BR"/>
              </w:rPr>
              <w:t>requ</w:t>
            </w:r>
            <w:r>
              <w:rPr>
                <w:lang w:val="pt-BR"/>
              </w:rPr>
              <w:t xml:space="preserve">er </w:t>
            </w:r>
            <w:r w:rsidR="00957AEA" w:rsidRPr="00B4191B">
              <w:rPr>
                <w:lang w:val="pt-BR"/>
              </w:rPr>
              <w:t xml:space="preserve">obrigatoriamente anexo </w:t>
            </w:r>
            <w:r w:rsidR="00957AEA">
              <w:rPr>
                <w:lang w:val="pt-BR"/>
              </w:rPr>
              <w:t>d</w:t>
            </w:r>
            <w:r w:rsidR="00957AEA" w:rsidRPr="00B4191B">
              <w:rPr>
                <w:lang w:val="pt-BR"/>
              </w:rPr>
              <w:t>o comprovante, retorno em 14 dias</w:t>
            </w:r>
            <w:r w:rsidR="00957AEA">
              <w:rPr>
                <w:lang w:val="pt-BR"/>
              </w:rPr>
              <w:t xml:space="preserve"> sobre a contestação da falta</w:t>
            </w:r>
            <w:r w:rsidR="00957AEA" w:rsidRPr="00B4191B">
              <w:rPr>
                <w:lang w:val="pt-BR"/>
              </w:rPr>
              <w:t>.</w:t>
            </w:r>
          </w:p>
        </w:tc>
      </w:tr>
      <w:tr w:rsidR="00B43FDD" w14:paraId="500C4688" w14:textId="77777777" w:rsidTr="00B43FDD">
        <w:trPr>
          <w:trHeight w:val="447"/>
        </w:trPr>
        <w:tc>
          <w:tcPr>
            <w:tcW w:w="1643" w:type="dxa"/>
          </w:tcPr>
          <w:p w14:paraId="36A9758D" w14:textId="5BA339D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</w:t>
            </w:r>
            <w:r w:rsidR="00957AEA">
              <w:rPr>
                <w:lang w:val="pt-BR"/>
              </w:rPr>
              <w:t>6</w:t>
            </w:r>
          </w:p>
        </w:tc>
        <w:tc>
          <w:tcPr>
            <w:tcW w:w="2389" w:type="dxa"/>
          </w:tcPr>
          <w:p w14:paraId="00739A91" w14:textId="06D1C33D" w:rsidR="00B43FDD" w:rsidRDefault="00AC78D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  <w:tc>
          <w:tcPr>
            <w:tcW w:w="6741" w:type="dxa"/>
          </w:tcPr>
          <w:p w14:paraId="1E0F67C2" w14:textId="542C3F3F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Módulo </w:t>
            </w:r>
            <w:r w:rsidRPr="00B4191B">
              <w:rPr>
                <w:lang w:val="pt-BR"/>
              </w:rPr>
              <w:t>Agenda de Eventos Políticos</w:t>
            </w:r>
            <w:r>
              <w:rPr>
                <w:lang w:val="pt-BR"/>
              </w:rPr>
              <w:t xml:space="preserve">, </w:t>
            </w:r>
            <w:r w:rsidR="00957AEA">
              <w:t>opoç</w:t>
            </w:r>
            <w:r w:rsidR="00B0193B">
              <w:t>ão</w:t>
            </w:r>
            <w:r w:rsidR="00957AEA">
              <w:t xml:space="preserve"> como cadastrar evento</w:t>
            </w:r>
            <w:r w:rsidR="00B0193B">
              <w:t xml:space="preserve">. E mostrar </w:t>
            </w:r>
            <w:r w:rsidR="00957AEA">
              <w:t>agenda</w:t>
            </w:r>
            <w:r w:rsidR="00B0193B">
              <w:t xml:space="preserve"> do mês. </w:t>
            </w:r>
            <w:r w:rsidR="00D82C73">
              <w:t>Para cadastrar campos necessários data início, hora início, organizadores, data fim, hora fim, local, descrição e anexo.</w:t>
            </w:r>
          </w:p>
        </w:tc>
      </w:tr>
      <w:tr w:rsidR="00B43FDD" w14:paraId="6B93178B" w14:textId="77777777" w:rsidTr="00B43FDD">
        <w:trPr>
          <w:trHeight w:val="219"/>
        </w:trPr>
        <w:tc>
          <w:tcPr>
            <w:tcW w:w="1643" w:type="dxa"/>
          </w:tcPr>
          <w:p w14:paraId="4F6CD32A" w14:textId="52EA7D84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</w:t>
            </w:r>
            <w:r w:rsidR="006B69F9">
              <w:rPr>
                <w:lang w:val="pt-BR"/>
              </w:rPr>
              <w:t>7</w:t>
            </w:r>
          </w:p>
        </w:tc>
        <w:tc>
          <w:tcPr>
            <w:tcW w:w="2389" w:type="dxa"/>
          </w:tcPr>
          <w:p w14:paraId="27850AF4" w14:textId="1D0488ED" w:rsidR="00B43FDD" w:rsidRDefault="00AC78D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6741" w:type="dxa"/>
          </w:tcPr>
          <w:p w14:paraId="1CEDD863" w14:textId="766DF085" w:rsidR="00B43FDD" w:rsidRDefault="00B43FDD" w:rsidP="009E1EF6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Painel loja d</w:t>
            </w:r>
            <w:r w:rsidR="00D82C73">
              <w:rPr>
                <w:lang w:val="pt-BR"/>
              </w:rPr>
              <w:t>a</w:t>
            </w:r>
            <w:r>
              <w:rPr>
                <w:lang w:val="pt-BR"/>
              </w:rPr>
              <w:t>s patrocinador</w:t>
            </w:r>
            <w:r w:rsidR="00D82C73">
              <w:rPr>
                <w:lang w:val="pt-BR"/>
              </w:rPr>
              <w:t>a</w:t>
            </w:r>
            <w:r>
              <w:rPr>
                <w:lang w:val="pt-BR"/>
              </w:rPr>
              <w:t xml:space="preserve">s, </w:t>
            </w:r>
            <w:r w:rsidR="009E1EF6">
              <w:rPr>
                <w:lang w:val="pt-BR"/>
              </w:rPr>
              <w:t>opção cotação da campanha</w:t>
            </w:r>
            <w:r w:rsidR="00DB061A">
              <w:rPr>
                <w:lang w:val="pt-BR"/>
              </w:rPr>
              <w:t xml:space="preserve"> para vender seus produtos</w:t>
            </w:r>
            <w:r w:rsidR="009E1EF6">
              <w:rPr>
                <w:lang w:val="pt-BR"/>
              </w:rPr>
              <w:t>. E</w:t>
            </w:r>
            <w:r w:rsidR="00956F67">
              <w:rPr>
                <w:lang w:val="pt-BR"/>
              </w:rPr>
              <w:t xml:space="preserve"> exibirá a</w:t>
            </w:r>
            <w:r>
              <w:rPr>
                <w:lang w:val="pt-BR"/>
              </w:rPr>
              <w:t>s</w:t>
            </w:r>
            <w:r w:rsidR="00956F67">
              <w:rPr>
                <w:lang w:val="pt-BR"/>
              </w:rPr>
              <w:t xml:space="preserve"> campanhas cadastradas.</w:t>
            </w:r>
          </w:p>
        </w:tc>
      </w:tr>
      <w:tr w:rsidR="00956F67" w14:paraId="38BBF9F1" w14:textId="77777777" w:rsidTr="00B43FDD">
        <w:trPr>
          <w:trHeight w:val="219"/>
        </w:trPr>
        <w:tc>
          <w:tcPr>
            <w:tcW w:w="1643" w:type="dxa"/>
          </w:tcPr>
          <w:p w14:paraId="3A1562D9" w14:textId="2996CA56" w:rsidR="00956F67" w:rsidRDefault="00956F67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RQ7.01</w:t>
            </w:r>
          </w:p>
        </w:tc>
        <w:tc>
          <w:tcPr>
            <w:tcW w:w="2389" w:type="dxa"/>
          </w:tcPr>
          <w:p w14:paraId="617DFE24" w14:textId="5A1FEB00" w:rsidR="00956F67" w:rsidRDefault="00AC78D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6741" w:type="dxa"/>
          </w:tcPr>
          <w:p w14:paraId="398B86B7" w14:textId="49177FDF" w:rsidR="00956F67" w:rsidRDefault="00DB061A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C</w:t>
            </w:r>
            <w:r w:rsidR="00956F67">
              <w:rPr>
                <w:lang w:val="pt-BR"/>
              </w:rPr>
              <w:t xml:space="preserve">onvidar </w:t>
            </w:r>
            <w:r>
              <w:rPr>
                <w:lang w:val="pt-BR"/>
              </w:rPr>
              <w:t xml:space="preserve">patrocinadoras </w:t>
            </w:r>
            <w:r w:rsidR="00956F67">
              <w:rPr>
                <w:lang w:val="pt-BR"/>
              </w:rPr>
              <w:t>solicitará campo como o e-mail da empresa</w:t>
            </w:r>
            <w:r w:rsidR="009E1EF6">
              <w:rPr>
                <w:lang w:val="pt-BR"/>
              </w:rPr>
              <w:t xml:space="preserve"> e enviará o link do app para realizar o cadastro com nome fantasia, endereço, horário de funcionamento</w:t>
            </w:r>
            <w:r w:rsidR="008400FB">
              <w:rPr>
                <w:lang w:val="pt-BR"/>
              </w:rPr>
              <w:t>,</w:t>
            </w:r>
            <w:r w:rsidR="009E1EF6">
              <w:rPr>
                <w:lang w:val="pt-BR"/>
              </w:rPr>
              <w:t xml:space="preserve"> validade d</w:t>
            </w:r>
            <w:r w:rsidR="008400FB">
              <w:rPr>
                <w:lang w:val="pt-BR"/>
              </w:rPr>
              <w:t>a promoção, valor</w:t>
            </w:r>
            <w:r w:rsidR="008C26D8">
              <w:rPr>
                <w:lang w:val="pt-BR"/>
              </w:rPr>
              <w:t xml:space="preserve"> </w:t>
            </w:r>
            <w:r w:rsidR="008400FB">
              <w:rPr>
                <w:lang w:val="pt-BR"/>
              </w:rPr>
              <w:t>e anexo</w:t>
            </w:r>
            <w:r w:rsidR="008C26D8">
              <w:rPr>
                <w:lang w:val="pt-BR"/>
              </w:rPr>
              <w:t xml:space="preserve"> da campanha</w:t>
            </w:r>
            <w:r w:rsidR="008400FB">
              <w:rPr>
                <w:lang w:val="pt-BR"/>
              </w:rPr>
              <w:t>.</w:t>
            </w:r>
          </w:p>
        </w:tc>
      </w:tr>
      <w:tr w:rsidR="00956F67" w14:paraId="627A5F95" w14:textId="77777777" w:rsidTr="00B43FDD">
        <w:trPr>
          <w:trHeight w:val="219"/>
        </w:trPr>
        <w:tc>
          <w:tcPr>
            <w:tcW w:w="1643" w:type="dxa"/>
          </w:tcPr>
          <w:p w14:paraId="2E81E791" w14:textId="1BE3F237" w:rsidR="00956F67" w:rsidRDefault="00956F67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RQ7.02</w:t>
            </w:r>
          </w:p>
        </w:tc>
        <w:tc>
          <w:tcPr>
            <w:tcW w:w="2389" w:type="dxa"/>
          </w:tcPr>
          <w:p w14:paraId="489D6AE9" w14:textId="1587450E" w:rsidR="00956F67" w:rsidRDefault="00AC78D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6741" w:type="dxa"/>
          </w:tcPr>
          <w:p w14:paraId="5A1B4030" w14:textId="1F15837C" w:rsidR="00956F67" w:rsidRDefault="00956F67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Painel loja d</w:t>
            </w:r>
            <w:r w:rsidR="008400FB">
              <w:rPr>
                <w:lang w:val="pt-BR"/>
              </w:rPr>
              <w:t>a</w:t>
            </w:r>
            <w:r>
              <w:rPr>
                <w:lang w:val="pt-BR"/>
              </w:rPr>
              <w:t>s patrocinador</w:t>
            </w:r>
            <w:r w:rsidR="008400FB">
              <w:rPr>
                <w:lang w:val="pt-BR"/>
              </w:rPr>
              <w:t>a</w:t>
            </w:r>
            <w:r>
              <w:rPr>
                <w:lang w:val="pt-BR"/>
              </w:rPr>
              <w:t xml:space="preserve">s, </w:t>
            </w:r>
            <w:r w:rsidR="008400FB">
              <w:rPr>
                <w:lang w:val="pt-BR"/>
              </w:rPr>
              <w:t xml:space="preserve">cotação da campanha gera um link para coletar informações da empresa para o cadastro, </w:t>
            </w:r>
            <w:r w:rsidR="008400FB">
              <w:rPr>
                <w:lang w:val="pt-BR"/>
              </w:rPr>
              <w:lastRenderedPageBreak/>
              <w:t xml:space="preserve">porém campos a mais para o brainstorming tais </w:t>
            </w:r>
            <w:r w:rsidR="005D7B4A">
              <w:rPr>
                <w:lang w:val="pt-BR"/>
              </w:rPr>
              <w:t>como referência de estilos ao coletar enviar para as plps com cargos de áudio visual e depois</w:t>
            </w:r>
            <w:r w:rsidR="00410173">
              <w:rPr>
                <w:lang w:val="pt-BR"/>
              </w:rPr>
              <w:t xml:space="preserve"> de 60 min</w:t>
            </w:r>
            <w:r w:rsidR="005D7B4A">
              <w:rPr>
                <w:lang w:val="pt-BR"/>
              </w:rPr>
              <w:t xml:space="preserve"> dispara geral enviando as informações do freelance</w:t>
            </w:r>
            <w:r w:rsidR="00DB3C36">
              <w:rPr>
                <w:lang w:val="pt-BR"/>
              </w:rPr>
              <w:t xml:space="preserve"> ficando responsável entrar em contato com a empresa</w:t>
            </w:r>
            <w:r w:rsidR="005D7B4A">
              <w:rPr>
                <w:lang w:val="pt-BR"/>
              </w:rPr>
              <w:t xml:space="preserve">. </w:t>
            </w:r>
            <w:r w:rsidR="008400FB">
              <w:rPr>
                <w:lang w:val="pt-BR"/>
              </w:rPr>
              <w:t xml:space="preserve"> </w:t>
            </w:r>
          </w:p>
        </w:tc>
      </w:tr>
      <w:tr w:rsidR="00B43FDD" w14:paraId="45994137" w14:textId="77777777" w:rsidTr="00B43FDD">
        <w:trPr>
          <w:trHeight w:val="667"/>
        </w:trPr>
        <w:tc>
          <w:tcPr>
            <w:tcW w:w="1643" w:type="dxa"/>
          </w:tcPr>
          <w:p w14:paraId="292B8AB3" w14:textId="37543EA7" w:rsidR="00B43FDD" w:rsidRDefault="00956F67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lastRenderedPageBreak/>
              <w:t>RQ7.04</w:t>
            </w:r>
          </w:p>
        </w:tc>
        <w:tc>
          <w:tcPr>
            <w:tcW w:w="2389" w:type="dxa"/>
          </w:tcPr>
          <w:p w14:paraId="5BEBBF59" w14:textId="5BD29C83" w:rsidR="00B43FDD" w:rsidRDefault="00AC78D1" w:rsidP="00B43FDD">
            <w:pPr>
              <w:tabs>
                <w:tab w:val="left" w:pos="8810"/>
              </w:tabs>
              <w:rPr>
                <w:lang w:val="pt-BR"/>
              </w:rPr>
            </w:pPr>
            <w:r w:rsidRPr="00AC78D1">
              <w:rPr>
                <w:lang w:val="pt-BR"/>
              </w:rPr>
              <w:t>Desejáve</w:t>
            </w:r>
            <w:r>
              <w:rPr>
                <w:lang w:val="pt-BR"/>
              </w:rPr>
              <w:t>l</w:t>
            </w:r>
          </w:p>
        </w:tc>
        <w:tc>
          <w:tcPr>
            <w:tcW w:w="6741" w:type="dxa"/>
          </w:tcPr>
          <w:p w14:paraId="0674B039" w14:textId="369637F6" w:rsidR="00B43FDD" w:rsidRDefault="00DB3C36" w:rsidP="00DB3C36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Na</w:t>
            </w:r>
            <w:r w:rsidR="00B43FDD">
              <w:rPr>
                <w:lang w:val="pt-BR"/>
              </w:rPr>
              <w:t xml:space="preserve"> loja </w:t>
            </w:r>
            <w:r w:rsidR="00D70A73">
              <w:rPr>
                <w:lang w:val="pt-BR"/>
              </w:rPr>
              <w:t>das patrocinadoras</w:t>
            </w:r>
            <w:r>
              <w:rPr>
                <w:lang w:val="pt-BR"/>
              </w:rPr>
              <w:t xml:space="preserve"> quem</w:t>
            </w:r>
            <w:r w:rsidR="00956F67">
              <w:rPr>
                <w:lang w:val="pt-BR"/>
              </w:rPr>
              <w:t xml:space="preserve"> </w:t>
            </w:r>
            <w:r>
              <w:rPr>
                <w:lang w:val="pt-BR"/>
              </w:rPr>
              <w:t>convidar e a loja cadastrar-se ganhará 10 reais.</w:t>
            </w:r>
          </w:p>
        </w:tc>
      </w:tr>
      <w:tr w:rsidR="00410173" w14:paraId="533D5017" w14:textId="77777777" w:rsidTr="00B43FDD">
        <w:trPr>
          <w:trHeight w:val="667"/>
        </w:trPr>
        <w:tc>
          <w:tcPr>
            <w:tcW w:w="1643" w:type="dxa"/>
          </w:tcPr>
          <w:p w14:paraId="6027E1E0" w14:textId="3E3A377C" w:rsidR="00410173" w:rsidRDefault="00410173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RQ08</w:t>
            </w:r>
          </w:p>
        </w:tc>
        <w:tc>
          <w:tcPr>
            <w:tcW w:w="2389" w:type="dxa"/>
          </w:tcPr>
          <w:p w14:paraId="75113ACB" w14:textId="77E677F3" w:rsidR="00410173" w:rsidRPr="00AC78D1" w:rsidRDefault="00410173" w:rsidP="00B43FDD">
            <w:pPr>
              <w:tabs>
                <w:tab w:val="left" w:pos="8810"/>
              </w:tabs>
              <w:rPr>
                <w:lang w:val="pt-BR"/>
              </w:rPr>
            </w:pPr>
            <w:r w:rsidRPr="00AC78D1">
              <w:rPr>
                <w:lang w:val="pt-BR"/>
              </w:rPr>
              <w:t>Desejáve</w:t>
            </w:r>
            <w:r>
              <w:rPr>
                <w:lang w:val="pt-BR"/>
              </w:rPr>
              <w:t>l</w:t>
            </w:r>
          </w:p>
        </w:tc>
        <w:tc>
          <w:tcPr>
            <w:tcW w:w="6741" w:type="dxa"/>
          </w:tcPr>
          <w:p w14:paraId="31097795" w14:textId="52ED553E" w:rsidR="00410173" w:rsidRDefault="00F75D90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Painel loja das plps exibirá os produtos que foram cadastrados</w:t>
            </w:r>
          </w:p>
        </w:tc>
      </w:tr>
      <w:tr w:rsidR="00410173" w14:paraId="03AAE6A7" w14:textId="77777777" w:rsidTr="00B43FDD">
        <w:trPr>
          <w:trHeight w:val="667"/>
        </w:trPr>
        <w:tc>
          <w:tcPr>
            <w:tcW w:w="1643" w:type="dxa"/>
          </w:tcPr>
          <w:p w14:paraId="0D1E5A89" w14:textId="03298EB8" w:rsidR="00410173" w:rsidRDefault="00744CB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RQ09</w:t>
            </w:r>
          </w:p>
        </w:tc>
        <w:tc>
          <w:tcPr>
            <w:tcW w:w="2389" w:type="dxa"/>
          </w:tcPr>
          <w:p w14:paraId="6083E78D" w14:textId="478CDE5E" w:rsidR="00410173" w:rsidRPr="00AC78D1" w:rsidRDefault="00744CB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3F56E563" w14:textId="01753E24" w:rsidR="00410173" w:rsidRDefault="00744CB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Painel com todos os módulos, loja das </w:t>
            </w:r>
            <w:proofErr w:type="spellStart"/>
            <w:r>
              <w:rPr>
                <w:lang w:val="pt-BR"/>
              </w:rPr>
              <w:t>PLPs</w:t>
            </w:r>
            <w:proofErr w:type="spellEnd"/>
            <w:r>
              <w:rPr>
                <w:lang w:val="pt-BR"/>
              </w:rPr>
              <w:t xml:space="preserve"> e das patrocinadoras, agenda de eventos políticos, oficina, usuárias, museu e informações do curso PLP de Araraquara.</w:t>
            </w:r>
          </w:p>
        </w:tc>
      </w:tr>
      <w:tr w:rsidR="00744CB1" w14:paraId="7BEC54F1" w14:textId="77777777" w:rsidTr="00B43FDD">
        <w:trPr>
          <w:trHeight w:val="667"/>
        </w:trPr>
        <w:tc>
          <w:tcPr>
            <w:tcW w:w="1643" w:type="dxa"/>
          </w:tcPr>
          <w:p w14:paraId="160CBA05" w14:textId="73109C6A" w:rsidR="00744CB1" w:rsidRDefault="00744CB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RQ10</w:t>
            </w:r>
          </w:p>
        </w:tc>
        <w:tc>
          <w:tcPr>
            <w:tcW w:w="2389" w:type="dxa"/>
          </w:tcPr>
          <w:p w14:paraId="0148FF01" w14:textId="7BFF7B0F" w:rsidR="00744CB1" w:rsidRDefault="00744CB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686B6AC7" w14:textId="479EE976" w:rsidR="00744CB1" w:rsidRDefault="00744CB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A tela de login contém campo para e-mail, senha</w:t>
            </w:r>
            <w:r w:rsidR="00653CFE">
              <w:rPr>
                <w:lang w:val="pt-BR"/>
              </w:rPr>
              <w:t xml:space="preserve"> e caminho para esqueceu a senha, necessária a confirmação de um código pin para antes de alterar a senha enviada para conta cadastrada.</w:t>
            </w:r>
          </w:p>
        </w:tc>
      </w:tr>
    </w:tbl>
    <w:p w14:paraId="5182E869" w14:textId="2503295A" w:rsidR="00410173" w:rsidRDefault="00403B2F" w:rsidP="00410173">
      <w:pPr>
        <w:ind w:left="-426" w:firstLine="0"/>
        <w:jc w:val="left"/>
        <w:rPr>
          <w:lang w:val="pt-BR"/>
        </w:rPr>
      </w:pPr>
      <w:r w:rsidRPr="00097343">
        <w:rPr>
          <w:rFonts w:ascii="Arial" w:hAnsi="Arial" w:cs="Arial"/>
          <w:sz w:val="22"/>
          <w:szCs w:val="22"/>
          <w:lang w:val="pt-BR"/>
        </w:rPr>
        <w:t>Fonte: autoria própria</w:t>
      </w:r>
    </w:p>
    <w:p w14:paraId="3F5980DF" w14:textId="61C5E63C" w:rsidR="006E1054" w:rsidRDefault="00FC152D" w:rsidP="00410173">
      <w:pPr>
        <w:pStyle w:val="Ttulo1"/>
        <w:ind w:firstLine="0"/>
        <w:jc w:val="left"/>
        <w:rPr>
          <w:lang w:val="pt-BR"/>
        </w:rPr>
      </w:pPr>
      <w:bookmarkStart w:id="9" w:name="_Toc149036938"/>
      <w:r>
        <w:rPr>
          <w:lang w:val="pt-BR"/>
        </w:rPr>
        <w:t>Requisito Não Funcionais</w:t>
      </w:r>
      <w:bookmarkEnd w:id="9"/>
      <w:r>
        <w:rPr>
          <w:lang w:val="pt-BR"/>
        </w:rPr>
        <w:t xml:space="preserve"> </w:t>
      </w:r>
      <w:r w:rsidR="00403B2F">
        <w:rPr>
          <w:lang w:val="pt-BR"/>
        </w:rPr>
        <w:t>(RNF)</w:t>
      </w:r>
    </w:p>
    <w:p w14:paraId="57348F7C" w14:textId="2FA58508" w:rsidR="00403B2F" w:rsidRDefault="00403B2F" w:rsidP="00403B2F">
      <w:pPr>
        <w:rPr>
          <w:lang w:val="pt-BR"/>
        </w:rPr>
      </w:pPr>
      <w:r>
        <w:rPr>
          <w:lang w:val="pt-BR"/>
        </w:rPr>
        <w:t>Apresenta a Tabela 3 os requisitos não funcionais.</w:t>
      </w:r>
    </w:p>
    <w:p w14:paraId="7CEB4371" w14:textId="4721E501" w:rsidR="00403B2F" w:rsidRPr="00403B2F" w:rsidRDefault="00403B2F" w:rsidP="00403B2F">
      <w:pPr>
        <w:pStyle w:val="Legenda"/>
        <w:keepNext/>
        <w:rPr>
          <w:rFonts w:ascii="Arial" w:hAnsi="Arial" w:cs="Arial"/>
          <w:i w:val="0"/>
          <w:color w:val="auto"/>
          <w:sz w:val="24"/>
          <w:szCs w:val="24"/>
        </w:rPr>
      </w:pPr>
      <w:bookmarkStart w:id="10" w:name="_Toc149042171"/>
      <w:r w:rsidRPr="00403B2F">
        <w:rPr>
          <w:rFonts w:ascii="Arial" w:hAnsi="Arial" w:cs="Arial"/>
          <w:i w:val="0"/>
          <w:color w:val="auto"/>
          <w:sz w:val="24"/>
          <w:szCs w:val="24"/>
        </w:rPr>
        <w:t xml:space="preserve">Tabela </w: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instrText xml:space="preserve"> SEQ Tabela \* ARABIC </w:instrTex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871F5D">
        <w:rPr>
          <w:rFonts w:ascii="Arial" w:hAnsi="Arial" w:cs="Arial"/>
          <w:i w:val="0"/>
          <w:noProof/>
          <w:color w:val="auto"/>
          <w:sz w:val="24"/>
          <w:szCs w:val="24"/>
        </w:rPr>
        <w:t>3</w: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t xml:space="preserve"> - Requisitos Não Funcionais</w:t>
      </w:r>
      <w:bookmarkEnd w:id="10"/>
    </w:p>
    <w:tbl>
      <w:tblPr>
        <w:tblStyle w:val="Tabelacomgrade"/>
        <w:tblW w:w="10773" w:type="dxa"/>
        <w:tblInd w:w="-572" w:type="dxa"/>
        <w:tblLook w:val="04A0" w:firstRow="1" w:lastRow="0" w:firstColumn="1" w:lastColumn="0" w:noHBand="0" w:noVBand="1"/>
      </w:tblPr>
      <w:tblGrid>
        <w:gridCol w:w="1276"/>
        <w:gridCol w:w="1560"/>
        <w:gridCol w:w="7937"/>
      </w:tblGrid>
      <w:tr w:rsidR="001A3D86" w14:paraId="6FDB1B85" w14:textId="77777777" w:rsidTr="00410173">
        <w:tc>
          <w:tcPr>
            <w:tcW w:w="1276" w:type="dxa"/>
          </w:tcPr>
          <w:p w14:paraId="6C24146A" w14:textId="2948B4FF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Número</w:t>
            </w:r>
          </w:p>
        </w:tc>
        <w:tc>
          <w:tcPr>
            <w:tcW w:w="1560" w:type="dxa"/>
          </w:tcPr>
          <w:p w14:paraId="3F30049E" w14:textId="6F531A6E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Prioridade</w:t>
            </w:r>
          </w:p>
        </w:tc>
        <w:tc>
          <w:tcPr>
            <w:tcW w:w="7937" w:type="dxa"/>
          </w:tcPr>
          <w:p w14:paraId="302E00A2" w14:textId="6229EFA9" w:rsidR="001A3D86" w:rsidRDefault="001A3D86" w:rsidP="00410173">
            <w:pPr>
              <w:tabs>
                <w:tab w:val="left" w:pos="7845"/>
              </w:tabs>
              <w:ind w:right="458" w:firstLine="0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</w:tr>
      <w:tr w:rsidR="001A3D86" w14:paraId="02920BFB" w14:textId="77777777" w:rsidTr="00410173">
        <w:tc>
          <w:tcPr>
            <w:tcW w:w="1276" w:type="dxa"/>
          </w:tcPr>
          <w:p w14:paraId="7F336269" w14:textId="5C36CB10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RNF01</w:t>
            </w:r>
          </w:p>
        </w:tc>
        <w:tc>
          <w:tcPr>
            <w:tcW w:w="1560" w:type="dxa"/>
          </w:tcPr>
          <w:p w14:paraId="71534F4D" w14:textId="5A3D73F4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  <w:tc>
          <w:tcPr>
            <w:tcW w:w="7937" w:type="dxa"/>
          </w:tcPr>
          <w:p w14:paraId="2416323D" w14:textId="0FA94D0A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 xml:space="preserve">As campanhas dos patrocinadores precisam estar de acordo com o código do consumidor, caso haja alguma denúncia da propaganda remover imediatamente da plataforma. </w:t>
            </w:r>
          </w:p>
        </w:tc>
      </w:tr>
      <w:tr w:rsidR="001A3D86" w14:paraId="47ED93A2" w14:textId="77777777" w:rsidTr="00410173">
        <w:tc>
          <w:tcPr>
            <w:tcW w:w="1276" w:type="dxa"/>
          </w:tcPr>
          <w:p w14:paraId="43BBA0E5" w14:textId="3F121EE2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RNF02</w:t>
            </w:r>
          </w:p>
        </w:tc>
        <w:tc>
          <w:tcPr>
            <w:tcW w:w="1560" w:type="dxa"/>
          </w:tcPr>
          <w:p w14:paraId="10185A78" w14:textId="74309850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  <w:tc>
          <w:tcPr>
            <w:tcW w:w="7937" w:type="dxa"/>
          </w:tcPr>
          <w:p w14:paraId="115368F1" w14:textId="6CFD1F25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Validar se o site possuí TSL/SSL nos links</w:t>
            </w:r>
          </w:p>
        </w:tc>
      </w:tr>
      <w:tr w:rsidR="001A3D86" w14:paraId="61038A37" w14:textId="77777777" w:rsidTr="00410173">
        <w:tc>
          <w:tcPr>
            <w:tcW w:w="1276" w:type="dxa"/>
          </w:tcPr>
          <w:p w14:paraId="00457C88" w14:textId="3537A044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RNF04</w:t>
            </w:r>
          </w:p>
        </w:tc>
        <w:tc>
          <w:tcPr>
            <w:tcW w:w="1560" w:type="dxa"/>
          </w:tcPr>
          <w:p w14:paraId="04C7163F" w14:textId="0750357E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  <w:tc>
          <w:tcPr>
            <w:tcW w:w="7937" w:type="dxa"/>
          </w:tcPr>
          <w:p w14:paraId="64AD2223" w14:textId="45A0B638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Validação se os links são suspeitos muito fora do padrão e se há solicitação de dados sensíveis</w:t>
            </w:r>
          </w:p>
        </w:tc>
      </w:tr>
      <w:tr w:rsidR="001A3D86" w14:paraId="59338F72" w14:textId="77777777" w:rsidTr="00410173">
        <w:tc>
          <w:tcPr>
            <w:tcW w:w="1276" w:type="dxa"/>
          </w:tcPr>
          <w:p w14:paraId="089E72D3" w14:textId="2A12F5F6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RNF05</w:t>
            </w:r>
          </w:p>
        </w:tc>
        <w:tc>
          <w:tcPr>
            <w:tcW w:w="1560" w:type="dxa"/>
          </w:tcPr>
          <w:p w14:paraId="41A7CA11" w14:textId="1F501538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7937" w:type="dxa"/>
          </w:tcPr>
          <w:p w14:paraId="5CFFB79B" w14:textId="417B4BD9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disponibilização do conteúdo em formato zip</w:t>
            </w:r>
          </w:p>
        </w:tc>
      </w:tr>
      <w:tr w:rsidR="001A3D86" w14:paraId="47E97284" w14:textId="77777777" w:rsidTr="00410173">
        <w:tc>
          <w:tcPr>
            <w:tcW w:w="1276" w:type="dxa"/>
          </w:tcPr>
          <w:p w14:paraId="62A46ECF" w14:textId="61DAFC21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RNF06</w:t>
            </w:r>
          </w:p>
        </w:tc>
        <w:tc>
          <w:tcPr>
            <w:tcW w:w="1560" w:type="dxa"/>
          </w:tcPr>
          <w:p w14:paraId="593BE393" w14:textId="299B035A" w:rsidR="001A3D86" w:rsidRPr="00E41430" w:rsidRDefault="00E41430" w:rsidP="001A3D86">
            <w:pPr>
              <w:ind w:firstLine="0"/>
              <w:rPr>
                <w:u w:val="single"/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  <w:tc>
          <w:tcPr>
            <w:tcW w:w="7937" w:type="dxa"/>
          </w:tcPr>
          <w:p w14:paraId="69965937" w14:textId="3219A4F1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Plataforma estar dentro das regras das heurísticas de Nielsen</w:t>
            </w:r>
          </w:p>
        </w:tc>
      </w:tr>
      <w:tr w:rsidR="001A3D86" w14:paraId="76CC70E8" w14:textId="77777777" w:rsidTr="00410173">
        <w:tc>
          <w:tcPr>
            <w:tcW w:w="1276" w:type="dxa"/>
          </w:tcPr>
          <w:p w14:paraId="2377C84F" w14:textId="1C147BC1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RNF07</w:t>
            </w:r>
          </w:p>
        </w:tc>
        <w:tc>
          <w:tcPr>
            <w:tcW w:w="1560" w:type="dxa"/>
          </w:tcPr>
          <w:p w14:paraId="454C54A4" w14:textId="56EB635F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7937" w:type="dxa"/>
          </w:tcPr>
          <w:p w14:paraId="1C57FE88" w14:textId="1CD9749D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Fornecer no canto inferior menu para acessibilidade aumentar a letra, contraste</w:t>
            </w:r>
          </w:p>
        </w:tc>
      </w:tr>
      <w:tr w:rsidR="001A3D86" w14:paraId="02808546" w14:textId="77777777" w:rsidTr="00410173">
        <w:tc>
          <w:tcPr>
            <w:tcW w:w="1276" w:type="dxa"/>
          </w:tcPr>
          <w:p w14:paraId="3856E6BA" w14:textId="1785789E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RNF08</w:t>
            </w:r>
          </w:p>
        </w:tc>
        <w:tc>
          <w:tcPr>
            <w:tcW w:w="1560" w:type="dxa"/>
          </w:tcPr>
          <w:p w14:paraId="78DE35B9" w14:textId="0773DC8D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7937" w:type="dxa"/>
          </w:tcPr>
          <w:p w14:paraId="7FBFF755" w14:textId="5D5B7450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 xml:space="preserve">O museu de imagens das turmas de </w:t>
            </w:r>
            <w:proofErr w:type="spellStart"/>
            <w:r>
              <w:rPr>
                <w:lang w:val="pt-BR"/>
              </w:rPr>
              <w:t>plp</w:t>
            </w:r>
            <w:proofErr w:type="spellEnd"/>
            <w:r>
              <w:rPr>
                <w:lang w:val="pt-BR"/>
              </w:rPr>
              <w:t xml:space="preserve"> devem conter foto descrição. </w:t>
            </w:r>
          </w:p>
        </w:tc>
      </w:tr>
      <w:tr w:rsidR="001A3D86" w14:paraId="6A91BB07" w14:textId="77777777" w:rsidTr="00410173">
        <w:tc>
          <w:tcPr>
            <w:tcW w:w="1276" w:type="dxa"/>
          </w:tcPr>
          <w:p w14:paraId="05205FC9" w14:textId="73C0F839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RNF09</w:t>
            </w:r>
          </w:p>
        </w:tc>
        <w:tc>
          <w:tcPr>
            <w:tcW w:w="1560" w:type="dxa"/>
          </w:tcPr>
          <w:p w14:paraId="46075EC9" w14:textId="02E0AFEB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7937" w:type="dxa"/>
          </w:tcPr>
          <w:p w14:paraId="23CC2AC6" w14:textId="188A13A1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Regra de segurança na senha, obrigatório ter 10 caracteres, 1 maiúscula, 1 caractere especial, números</w:t>
            </w:r>
          </w:p>
        </w:tc>
      </w:tr>
      <w:tr w:rsidR="001A3D86" w14:paraId="1BEB4508" w14:textId="77777777" w:rsidTr="00410173">
        <w:tc>
          <w:tcPr>
            <w:tcW w:w="1276" w:type="dxa"/>
          </w:tcPr>
          <w:p w14:paraId="3C4A8E2F" w14:textId="2BC3FD74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RNF10</w:t>
            </w:r>
          </w:p>
        </w:tc>
        <w:tc>
          <w:tcPr>
            <w:tcW w:w="1560" w:type="dxa"/>
          </w:tcPr>
          <w:p w14:paraId="133D676F" w14:textId="66F153C2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  <w:tc>
          <w:tcPr>
            <w:tcW w:w="7937" w:type="dxa"/>
          </w:tcPr>
          <w:p w14:paraId="35B5D64E" w14:textId="041FD6EB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 xml:space="preserve">Proteção de cadastro de boot, </w:t>
            </w:r>
            <w:proofErr w:type="spellStart"/>
            <w:r>
              <w:rPr>
                <w:lang w:val="pt-BR"/>
              </w:rPr>
              <w:t>quiz</w:t>
            </w:r>
            <w:proofErr w:type="spellEnd"/>
            <w:r>
              <w:rPr>
                <w:lang w:val="pt-BR"/>
              </w:rPr>
              <w:t xml:space="preserve"> para identificar se é humano.</w:t>
            </w:r>
          </w:p>
        </w:tc>
      </w:tr>
      <w:tr w:rsidR="001A3D86" w14:paraId="0D506D38" w14:textId="77777777" w:rsidTr="00410173">
        <w:tc>
          <w:tcPr>
            <w:tcW w:w="1276" w:type="dxa"/>
          </w:tcPr>
          <w:p w14:paraId="19FDD899" w14:textId="617ABEAE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RNF11</w:t>
            </w:r>
          </w:p>
        </w:tc>
        <w:tc>
          <w:tcPr>
            <w:tcW w:w="1560" w:type="dxa"/>
          </w:tcPr>
          <w:p w14:paraId="3A6B1E27" w14:textId="35494FE0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7937" w:type="dxa"/>
          </w:tcPr>
          <w:p w14:paraId="3A709D54" w14:textId="5484972A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paleta de cores será de acordo com a logo</w:t>
            </w:r>
          </w:p>
        </w:tc>
      </w:tr>
    </w:tbl>
    <w:p w14:paraId="5A31828C" w14:textId="086A9B26" w:rsidR="00403B2F" w:rsidRPr="00097343" w:rsidRDefault="00403B2F" w:rsidP="00403B2F">
      <w:pPr>
        <w:ind w:left="426" w:firstLine="0"/>
        <w:jc w:val="left"/>
        <w:rPr>
          <w:rFonts w:ascii="Arial" w:hAnsi="Arial" w:cs="Arial"/>
          <w:sz w:val="22"/>
          <w:szCs w:val="22"/>
          <w:lang w:val="pt-BR"/>
        </w:rPr>
      </w:pPr>
      <w:r w:rsidRPr="00097343">
        <w:rPr>
          <w:rFonts w:ascii="Arial" w:hAnsi="Arial" w:cs="Arial"/>
          <w:sz w:val="22"/>
          <w:szCs w:val="22"/>
          <w:lang w:val="pt-BR"/>
        </w:rPr>
        <w:t>Fonte: autoria própria</w:t>
      </w:r>
    </w:p>
    <w:p w14:paraId="336A19B4" w14:textId="392CC048" w:rsidR="00950CB6" w:rsidRDefault="00FC152D" w:rsidP="006D3B6C">
      <w:pPr>
        <w:pStyle w:val="Ttulo1"/>
        <w:ind w:firstLine="0"/>
        <w:jc w:val="left"/>
        <w:rPr>
          <w:lang w:val="pt-BR"/>
        </w:rPr>
      </w:pPr>
      <w:bookmarkStart w:id="11" w:name="_Toc149036939"/>
      <w:r>
        <w:rPr>
          <w:lang w:val="pt-BR"/>
        </w:rPr>
        <w:t>Protótipo baixa fidelidade</w:t>
      </w:r>
      <w:bookmarkEnd w:id="11"/>
    </w:p>
    <w:p w14:paraId="032DC9D6" w14:textId="7C7D3692" w:rsidR="00403B2F" w:rsidRDefault="00403B2F" w:rsidP="00403B2F">
      <w:pPr>
        <w:rPr>
          <w:lang w:val="pt-BR"/>
        </w:rPr>
      </w:pPr>
      <w:r>
        <w:rPr>
          <w:lang w:val="pt-BR"/>
        </w:rPr>
        <w:t>A Tabela 4 exibe a relação entre o protótipo de baixa fidelidade com os RQ.</w:t>
      </w:r>
    </w:p>
    <w:p w14:paraId="7C41CDA3" w14:textId="6C3CF61A" w:rsidR="00403B2F" w:rsidRPr="00403B2F" w:rsidRDefault="00403B2F" w:rsidP="00403B2F">
      <w:pPr>
        <w:pStyle w:val="Legenda"/>
        <w:keepNext/>
        <w:rPr>
          <w:rFonts w:ascii="Arial" w:hAnsi="Arial" w:cs="Arial"/>
          <w:i w:val="0"/>
          <w:color w:val="auto"/>
          <w:sz w:val="24"/>
          <w:szCs w:val="24"/>
        </w:rPr>
      </w:pPr>
      <w:bookmarkStart w:id="12" w:name="_Toc149042172"/>
      <w:r w:rsidRPr="00403B2F">
        <w:rPr>
          <w:rFonts w:ascii="Arial" w:hAnsi="Arial" w:cs="Arial"/>
          <w:i w:val="0"/>
          <w:color w:val="auto"/>
          <w:sz w:val="24"/>
          <w:szCs w:val="24"/>
        </w:rPr>
        <w:lastRenderedPageBreak/>
        <w:t xml:space="preserve">Tabela </w: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instrText xml:space="preserve"> SEQ Tabela \* ARABIC </w:instrTex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871F5D">
        <w:rPr>
          <w:rFonts w:ascii="Arial" w:hAnsi="Arial" w:cs="Arial"/>
          <w:i w:val="0"/>
          <w:noProof/>
          <w:color w:val="auto"/>
          <w:sz w:val="24"/>
          <w:szCs w:val="24"/>
        </w:rPr>
        <w:t>4</w: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t xml:space="preserve"> - Protótipo baixa fidelidade</w:t>
      </w:r>
      <w:bookmarkEnd w:id="12"/>
      <w:r w:rsidR="0067367A">
        <w:rPr>
          <w:rFonts w:ascii="Arial" w:hAnsi="Arial" w:cs="Arial"/>
          <w:i w:val="0"/>
          <w:color w:val="auto"/>
          <w:sz w:val="24"/>
          <w:szCs w:val="24"/>
        </w:rPr>
        <w:t xml:space="preserve"> versão moblie</w:t>
      </w:r>
    </w:p>
    <w:tbl>
      <w:tblPr>
        <w:tblStyle w:val="Tabelacomgrade"/>
        <w:tblW w:w="9493" w:type="dxa"/>
        <w:tblLook w:val="04A0" w:firstRow="1" w:lastRow="0" w:firstColumn="1" w:lastColumn="0" w:noHBand="0" w:noVBand="1"/>
      </w:tblPr>
      <w:tblGrid>
        <w:gridCol w:w="1555"/>
        <w:gridCol w:w="2835"/>
        <w:gridCol w:w="2551"/>
        <w:gridCol w:w="2552"/>
      </w:tblGrid>
      <w:tr w:rsidR="00B0001D" w14:paraId="72FA5CCF" w14:textId="77777777" w:rsidTr="00B0193B">
        <w:tc>
          <w:tcPr>
            <w:tcW w:w="1555" w:type="dxa"/>
          </w:tcPr>
          <w:p w14:paraId="50583681" w14:textId="2429CCF1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ID</w:t>
            </w:r>
          </w:p>
        </w:tc>
        <w:tc>
          <w:tcPr>
            <w:tcW w:w="2835" w:type="dxa"/>
          </w:tcPr>
          <w:p w14:paraId="632FE4FA" w14:textId="4D8BC9F8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Imagem</w:t>
            </w:r>
          </w:p>
        </w:tc>
        <w:tc>
          <w:tcPr>
            <w:tcW w:w="2551" w:type="dxa"/>
          </w:tcPr>
          <w:p w14:paraId="3F703D29" w14:textId="40F9D087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ID</w:t>
            </w:r>
          </w:p>
        </w:tc>
        <w:tc>
          <w:tcPr>
            <w:tcW w:w="2552" w:type="dxa"/>
          </w:tcPr>
          <w:p w14:paraId="4FE72EC7" w14:textId="62EFCE88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Imagem</w:t>
            </w:r>
          </w:p>
        </w:tc>
      </w:tr>
      <w:tr w:rsidR="00B0001D" w14:paraId="0EA2D430" w14:textId="26F1FCF0" w:rsidTr="00B0193B">
        <w:tc>
          <w:tcPr>
            <w:tcW w:w="1555" w:type="dxa"/>
          </w:tcPr>
          <w:p w14:paraId="24344BA6" w14:textId="4903F69D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P01|</w:t>
            </w:r>
            <w:r w:rsidRPr="00592C7C">
              <w:rPr>
                <w:lang w:val="pt-BR"/>
              </w:rPr>
              <w:t>RQ01</w:t>
            </w:r>
          </w:p>
        </w:tc>
        <w:tc>
          <w:tcPr>
            <w:tcW w:w="2835" w:type="dxa"/>
          </w:tcPr>
          <w:p w14:paraId="0546F7F3" w14:textId="1AC87422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171BFDFE" wp14:editId="27EBB13F">
                  <wp:extent cx="1234088" cy="2256639"/>
                  <wp:effectExtent l="0" t="0" r="4445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lp.menu.png"/>
                          <pic:cNvPicPr/>
                        </pic:nvPicPr>
                        <pic:blipFill rotWithShape="1">
                          <a:blip r:embed="rId13"/>
                          <a:srcRect l="19472" t="8112" r="18170" b="11272"/>
                          <a:stretch/>
                        </pic:blipFill>
                        <pic:spPr bwMode="auto">
                          <a:xfrm>
                            <a:off x="0" y="0"/>
                            <a:ext cx="1279555" cy="2339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C815011" w14:textId="341E20C3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P02|RQ01.1| RQ01.2</w:t>
            </w:r>
          </w:p>
        </w:tc>
        <w:tc>
          <w:tcPr>
            <w:tcW w:w="2552" w:type="dxa"/>
          </w:tcPr>
          <w:p w14:paraId="77E95D96" w14:textId="2394B3A8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1ABD0B8D" wp14:editId="568EEF2D">
                  <wp:extent cx="1182410" cy="2171322"/>
                  <wp:effectExtent l="0" t="0" r="0" b="63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lp.inscricao.professora.jpg"/>
                          <pic:cNvPicPr/>
                        </pic:nvPicPr>
                        <pic:blipFill rotWithShape="1">
                          <a:blip r:embed="rId14"/>
                          <a:srcRect l="19400" t="8090" r="18472" b="11244"/>
                          <a:stretch/>
                        </pic:blipFill>
                        <pic:spPr bwMode="auto">
                          <a:xfrm>
                            <a:off x="0" y="0"/>
                            <a:ext cx="1203042" cy="2209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01D" w14:paraId="7E2A39AB" w14:textId="261701AC" w:rsidTr="00B0193B">
        <w:tc>
          <w:tcPr>
            <w:tcW w:w="1555" w:type="dxa"/>
          </w:tcPr>
          <w:p w14:paraId="14C999C2" w14:textId="3FC208B3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P03|RQ01.3</w:t>
            </w:r>
          </w:p>
        </w:tc>
        <w:tc>
          <w:tcPr>
            <w:tcW w:w="2835" w:type="dxa"/>
          </w:tcPr>
          <w:p w14:paraId="151C6A64" w14:textId="3B07BD06" w:rsidR="00B0193B" w:rsidRDefault="00744CB1" w:rsidP="00FC152D">
            <w:pPr>
              <w:ind w:firstLine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32EB70F6" wp14:editId="0D5968C8">
                  <wp:extent cx="1207476" cy="2216355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formatura.jpg"/>
                          <pic:cNvPicPr/>
                        </pic:nvPicPr>
                        <pic:blipFill rotWithShape="1">
                          <a:blip r:embed="rId15"/>
                          <a:srcRect l="19388" t="8243" r="18788" b="11520"/>
                          <a:stretch/>
                        </pic:blipFill>
                        <pic:spPr bwMode="auto">
                          <a:xfrm>
                            <a:off x="0" y="0"/>
                            <a:ext cx="1241811" cy="2279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5BA7F335" w14:textId="0F216632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P04|RQ01.4</w:t>
            </w:r>
          </w:p>
        </w:tc>
        <w:tc>
          <w:tcPr>
            <w:tcW w:w="2552" w:type="dxa"/>
          </w:tcPr>
          <w:p w14:paraId="552A1C48" w14:textId="00EF6164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7A77F963" wp14:editId="67A756C8">
                  <wp:extent cx="1225837" cy="2266948"/>
                  <wp:effectExtent l="0" t="0" r="0" b="635"/>
                  <wp:docPr id="27" name="Gráfico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lp.menu.conato.objeto.svg"/>
                          <pic:cNvPicPr/>
                        </pic:nvPicPr>
                        <pic:blipFill rotWithShape="1"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rcRect l="19664" t="7930" r="18703" b="11480"/>
                          <a:stretch/>
                        </pic:blipFill>
                        <pic:spPr bwMode="auto">
                          <a:xfrm>
                            <a:off x="0" y="0"/>
                            <a:ext cx="1244204" cy="2300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01D" w14:paraId="2D1FC0BC" w14:textId="2967267A" w:rsidTr="00B0193B">
        <w:tc>
          <w:tcPr>
            <w:tcW w:w="1555" w:type="dxa"/>
          </w:tcPr>
          <w:p w14:paraId="31CF99AA" w14:textId="2F7109F0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P05|RQ02</w:t>
            </w:r>
          </w:p>
        </w:tc>
        <w:tc>
          <w:tcPr>
            <w:tcW w:w="2835" w:type="dxa"/>
          </w:tcPr>
          <w:p w14:paraId="0446D9D7" w14:textId="462A380D" w:rsidR="00B0193B" w:rsidRDefault="00B0193B" w:rsidP="00FC75C0">
            <w:pPr>
              <w:ind w:firstLine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1AEB77E7" wp14:editId="56639A7B">
                  <wp:extent cx="1223592" cy="2254376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museu.upload.jpg"/>
                          <pic:cNvPicPr/>
                        </pic:nvPicPr>
                        <pic:blipFill rotWithShape="1">
                          <a:blip r:embed="rId18"/>
                          <a:srcRect l="19488" t="8028" r="18741" b="11504"/>
                          <a:stretch/>
                        </pic:blipFill>
                        <pic:spPr bwMode="auto">
                          <a:xfrm>
                            <a:off x="0" y="0"/>
                            <a:ext cx="1247718" cy="229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753BE07F" w14:textId="11519F4D" w:rsidR="00B0193B" w:rsidRDefault="00B0193B" w:rsidP="00FC75C0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P06| RQ03</w:t>
            </w:r>
          </w:p>
        </w:tc>
        <w:tc>
          <w:tcPr>
            <w:tcW w:w="2552" w:type="dxa"/>
          </w:tcPr>
          <w:p w14:paraId="15206199" w14:textId="548A75AA" w:rsidR="00B0193B" w:rsidRDefault="00B0193B" w:rsidP="00FC75C0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5ED0CF80" wp14:editId="0BB54C0D">
                  <wp:extent cx="1226538" cy="2251934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er.menu.jpg"/>
                          <pic:cNvPicPr/>
                        </pic:nvPicPr>
                        <pic:blipFill rotWithShape="1">
                          <a:blip r:embed="rId19"/>
                          <a:srcRect l="19490" t="8088" r="18559" b="11490"/>
                          <a:stretch/>
                        </pic:blipFill>
                        <pic:spPr bwMode="auto">
                          <a:xfrm>
                            <a:off x="0" y="0"/>
                            <a:ext cx="1255452" cy="2305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01D" w14:paraId="1FF8671C" w14:textId="76E517B7" w:rsidTr="00B0193B">
        <w:tc>
          <w:tcPr>
            <w:tcW w:w="1555" w:type="dxa"/>
          </w:tcPr>
          <w:p w14:paraId="201E2A15" w14:textId="555A9366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lastRenderedPageBreak/>
              <w:t>P07| RQ04</w:t>
            </w:r>
          </w:p>
        </w:tc>
        <w:tc>
          <w:tcPr>
            <w:tcW w:w="2835" w:type="dxa"/>
          </w:tcPr>
          <w:p w14:paraId="404130C2" w14:textId="16D576B4" w:rsidR="00B0193B" w:rsidRDefault="00C76BB5" w:rsidP="00FC152D">
            <w:pPr>
              <w:ind w:firstLine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1F82A432" wp14:editId="474F97EF">
                  <wp:extent cx="1287337" cy="2360457"/>
                  <wp:effectExtent l="0" t="0" r="8255" b="190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lp.oficina.jpg"/>
                          <pic:cNvPicPr/>
                        </pic:nvPicPr>
                        <pic:blipFill rotWithShape="1">
                          <a:blip r:embed="rId20"/>
                          <a:srcRect l="19311" t="8218" r="18474" b="11124"/>
                          <a:stretch/>
                        </pic:blipFill>
                        <pic:spPr bwMode="auto">
                          <a:xfrm>
                            <a:off x="0" y="0"/>
                            <a:ext cx="1333217" cy="244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4DCBC356" w14:textId="1EA55D03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P08|RQ04.2</w:t>
            </w:r>
          </w:p>
        </w:tc>
        <w:tc>
          <w:tcPr>
            <w:tcW w:w="2552" w:type="dxa"/>
          </w:tcPr>
          <w:p w14:paraId="1D119DD3" w14:textId="5A64D744" w:rsidR="00B0193B" w:rsidRDefault="007027BC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7571F5FC" wp14:editId="4D6957C2">
                  <wp:extent cx="1263946" cy="2361007"/>
                  <wp:effectExtent l="0" t="0" r="0" b="127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lp.ver.oficina.jpg"/>
                          <pic:cNvPicPr/>
                        </pic:nvPicPr>
                        <pic:blipFill rotWithShape="1">
                          <a:blip r:embed="rId21"/>
                          <a:srcRect l="20382" t="8027" r="18689" b="11500"/>
                          <a:stretch/>
                        </pic:blipFill>
                        <pic:spPr bwMode="auto">
                          <a:xfrm>
                            <a:off x="0" y="0"/>
                            <a:ext cx="1308418" cy="2444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01D" w14:paraId="1812F23C" w14:textId="511004D0" w:rsidTr="00B0193B">
        <w:tc>
          <w:tcPr>
            <w:tcW w:w="1555" w:type="dxa"/>
          </w:tcPr>
          <w:p w14:paraId="2DB986AE" w14:textId="25D5BFCB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P09|RQ05</w:t>
            </w:r>
          </w:p>
        </w:tc>
        <w:tc>
          <w:tcPr>
            <w:tcW w:w="2835" w:type="dxa"/>
          </w:tcPr>
          <w:p w14:paraId="41709BB9" w14:textId="19CEB9C5" w:rsidR="00B0193B" w:rsidRDefault="008F36E2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00EADD5" wp14:editId="0CB38E45">
                      <wp:simplePos x="0" y="0"/>
                      <wp:positionH relativeFrom="column">
                        <wp:posOffset>179069</wp:posOffset>
                      </wp:positionH>
                      <wp:positionV relativeFrom="paragraph">
                        <wp:posOffset>1176020</wp:posOffset>
                      </wp:positionV>
                      <wp:extent cx="112395" cy="0"/>
                      <wp:effectExtent l="0" t="0" r="0" b="0"/>
                      <wp:wrapNone/>
                      <wp:docPr id="10" name="Conector re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3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EDFE5E" id="Conector reto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1pt,92.6pt" to="22.95pt,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" strokecolor="black [3040]"/>
                  </w:pict>
                </mc:Fallback>
              </mc:AlternateContent>
            </w: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43B8975" wp14:editId="2A4F3773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1122679</wp:posOffset>
                      </wp:positionV>
                      <wp:extent cx="1905" cy="97155"/>
                      <wp:effectExtent l="0" t="0" r="36195" b="36195"/>
                      <wp:wrapNone/>
                      <wp:docPr id="13" name="Conector re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" cy="971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F1BEF8" id="Conector reto 1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pt,88.4pt" to="18.15pt,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" strokecolor="black [3040]"/>
                  </w:pict>
                </mc:Fallback>
              </mc:AlternateContent>
            </w:r>
            <w:r w:rsidR="00B0193B">
              <w:rPr>
                <w:noProof/>
                <w:lang w:val="pt-BR"/>
              </w:rPr>
              <w:drawing>
                <wp:inline distT="0" distB="0" distL="0" distR="0" wp14:anchorId="7F6D8AD3" wp14:editId="2873C068">
                  <wp:extent cx="1226919" cy="2271976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lp.turma.versala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275" cy="234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6E957248" w14:textId="39A5E53A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P10|RQ6</w:t>
            </w:r>
          </w:p>
        </w:tc>
        <w:tc>
          <w:tcPr>
            <w:tcW w:w="2552" w:type="dxa"/>
          </w:tcPr>
          <w:p w14:paraId="764E225F" w14:textId="40829427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6C7A830B" wp14:editId="330225E6">
                  <wp:extent cx="1244176" cy="2303932"/>
                  <wp:effectExtent l="0" t="0" r="0" b="127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lp.agenda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535" cy="2386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01D" w14:paraId="1B2787E3" w14:textId="4186E37E" w:rsidTr="00B0193B">
        <w:tc>
          <w:tcPr>
            <w:tcW w:w="1555" w:type="dxa"/>
          </w:tcPr>
          <w:p w14:paraId="32E02216" w14:textId="53B97901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P11</w:t>
            </w:r>
            <w:r w:rsidR="009E1EF6">
              <w:rPr>
                <w:lang w:val="pt-BR"/>
              </w:rPr>
              <w:t>|</w:t>
            </w:r>
            <w:r w:rsidR="00563BC6">
              <w:rPr>
                <w:lang w:val="pt-BR"/>
              </w:rPr>
              <w:t xml:space="preserve"> RQ03.2</w:t>
            </w:r>
          </w:p>
        </w:tc>
        <w:tc>
          <w:tcPr>
            <w:tcW w:w="2835" w:type="dxa"/>
          </w:tcPr>
          <w:p w14:paraId="5B8868C0" w14:textId="1F5DB466" w:rsidR="00B0193B" w:rsidRDefault="00563BC6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1AA70247" wp14:editId="4F8FD4F7">
                  <wp:extent cx="1207770" cy="2235772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lp.user.convidar.jpg"/>
                          <pic:cNvPicPr/>
                        </pic:nvPicPr>
                        <pic:blipFill rotWithShape="1">
                          <a:blip r:embed="rId24"/>
                          <a:srcRect l="19659" t="8100" r="18856" b="11424"/>
                          <a:stretch/>
                        </pic:blipFill>
                        <pic:spPr bwMode="auto">
                          <a:xfrm>
                            <a:off x="0" y="0"/>
                            <a:ext cx="1273236" cy="2356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6ED22BF1" w14:textId="1D2882EC" w:rsidR="00B0193B" w:rsidRDefault="00D70A73" w:rsidP="00FC152D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P12| RQ7</w:t>
            </w:r>
          </w:p>
        </w:tc>
        <w:tc>
          <w:tcPr>
            <w:tcW w:w="2552" w:type="dxa"/>
          </w:tcPr>
          <w:p w14:paraId="0FECAE38" w14:textId="16432B4C" w:rsidR="00B0193B" w:rsidRDefault="00F210D0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29E0CDEA" wp14:editId="3048528A">
                  <wp:extent cx="1235147" cy="2281953"/>
                  <wp:effectExtent l="0" t="0" r="3175" b="444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oja.jpg"/>
                          <pic:cNvPicPr/>
                        </pic:nvPicPr>
                        <pic:blipFill rotWithShape="1">
                          <a:blip r:embed="rId25"/>
                          <a:srcRect l="19522" t="8244" r="19129" b="11616"/>
                          <a:stretch/>
                        </pic:blipFill>
                        <pic:spPr bwMode="auto">
                          <a:xfrm>
                            <a:off x="0" y="0"/>
                            <a:ext cx="1259430" cy="2326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01D" w14:paraId="4196172C" w14:textId="05E462F4" w:rsidTr="00B0193B">
        <w:tc>
          <w:tcPr>
            <w:tcW w:w="1555" w:type="dxa"/>
          </w:tcPr>
          <w:p w14:paraId="123E9616" w14:textId="2CA4D926" w:rsidR="00B0193B" w:rsidRDefault="00CE5B56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lastRenderedPageBreak/>
              <w:t>P13|</w:t>
            </w:r>
            <w:r w:rsidR="008F67BF">
              <w:rPr>
                <w:lang w:val="pt-BR"/>
              </w:rPr>
              <w:t xml:space="preserve"> RQ08</w:t>
            </w:r>
          </w:p>
        </w:tc>
        <w:tc>
          <w:tcPr>
            <w:tcW w:w="2835" w:type="dxa"/>
          </w:tcPr>
          <w:p w14:paraId="06107CF3" w14:textId="25902E24" w:rsidR="00B0193B" w:rsidRDefault="005A471C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2746F2F9" wp14:editId="67E3F067">
                  <wp:extent cx="1227391" cy="2258993"/>
                  <wp:effectExtent l="0" t="0" r="0" b="825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lp.lojaplp.jpg"/>
                          <pic:cNvPicPr/>
                        </pic:nvPicPr>
                        <pic:blipFill rotWithShape="1">
                          <a:blip r:embed="rId26"/>
                          <a:srcRect l="19591" t="8243" r="18789" b="11568"/>
                          <a:stretch/>
                        </pic:blipFill>
                        <pic:spPr bwMode="auto">
                          <a:xfrm>
                            <a:off x="0" y="0"/>
                            <a:ext cx="1251885" cy="230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5B4DE7E" w14:textId="11DB356F" w:rsidR="00B0193B" w:rsidRDefault="00F23467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P13|</w:t>
            </w:r>
            <w:r w:rsidR="001415C4">
              <w:rPr>
                <w:lang w:val="pt-BR"/>
              </w:rPr>
              <w:t xml:space="preserve"> RQ04.5</w:t>
            </w:r>
          </w:p>
        </w:tc>
        <w:tc>
          <w:tcPr>
            <w:tcW w:w="2552" w:type="dxa"/>
          </w:tcPr>
          <w:p w14:paraId="5CA4D873" w14:textId="77777777" w:rsidR="00B0001D" w:rsidRDefault="00B0001D" w:rsidP="00FC152D">
            <w:pPr>
              <w:ind w:firstLine="0"/>
              <w:rPr>
                <w:noProof/>
                <w:lang w:val="pt-BR"/>
              </w:rPr>
            </w:pPr>
          </w:p>
          <w:p w14:paraId="26C855ED" w14:textId="6A8F2B48" w:rsidR="00B0193B" w:rsidRDefault="00B0001D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117C6BE9" wp14:editId="6D447BB2">
                  <wp:extent cx="1227501" cy="2270516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afe.cafe.jpg"/>
                          <pic:cNvPicPr/>
                        </pic:nvPicPr>
                        <pic:blipFill rotWithShape="1">
                          <a:blip r:embed="rId27"/>
                          <a:srcRect l="19524" t="8100" r="18943" b="11424"/>
                          <a:stretch/>
                        </pic:blipFill>
                        <pic:spPr bwMode="auto">
                          <a:xfrm>
                            <a:off x="0" y="0"/>
                            <a:ext cx="1253383" cy="2318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01D" w14:paraId="19C3E092" w14:textId="6E9529E1" w:rsidTr="00B0193B">
        <w:tc>
          <w:tcPr>
            <w:tcW w:w="1555" w:type="dxa"/>
          </w:tcPr>
          <w:p w14:paraId="704DD3D1" w14:textId="7E580BC0" w:rsidR="00B0193B" w:rsidRDefault="00B0001D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P14|</w:t>
            </w:r>
            <w:r w:rsidR="00744CB1">
              <w:rPr>
                <w:lang w:val="pt-BR"/>
              </w:rPr>
              <w:t xml:space="preserve"> RQ09</w:t>
            </w:r>
          </w:p>
        </w:tc>
        <w:tc>
          <w:tcPr>
            <w:tcW w:w="2835" w:type="dxa"/>
          </w:tcPr>
          <w:p w14:paraId="74C3E20C" w14:textId="49E49987" w:rsidR="00B0193B" w:rsidRDefault="00B0001D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61E2B8B7" wp14:editId="51D53B2B">
                  <wp:extent cx="1253064" cy="2290716"/>
                  <wp:effectExtent l="0" t="0" r="4445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lp.menu.menu.png"/>
                          <pic:cNvPicPr/>
                        </pic:nvPicPr>
                        <pic:blipFill rotWithShape="1">
                          <a:blip r:embed="rId28"/>
                          <a:srcRect l="19282" t="8124" r="18566" b="11549"/>
                          <a:stretch/>
                        </pic:blipFill>
                        <pic:spPr bwMode="auto">
                          <a:xfrm>
                            <a:off x="0" y="0"/>
                            <a:ext cx="1305560" cy="2386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6B749333" w14:textId="6498BF08" w:rsidR="00B0193B" w:rsidRDefault="00B0001D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P15|</w:t>
            </w:r>
            <w:r w:rsidR="006F297F">
              <w:rPr>
                <w:noProof/>
                <w:lang w:val="pt-BR"/>
              </w:rPr>
              <w:t>RQ10</w:t>
            </w:r>
          </w:p>
        </w:tc>
        <w:tc>
          <w:tcPr>
            <w:tcW w:w="2552" w:type="dxa"/>
          </w:tcPr>
          <w:p w14:paraId="723FEC1B" w14:textId="5B011898" w:rsidR="00B0193B" w:rsidRDefault="00653CFE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54196F63" wp14:editId="6ED2FF94">
                  <wp:extent cx="1226888" cy="2270760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login.login.jpg"/>
                          <pic:cNvPicPr/>
                        </pic:nvPicPr>
                        <pic:blipFill rotWithShape="1">
                          <a:blip r:embed="rId29"/>
                          <a:srcRect l="19659" t="8100" r="18992" b="11615"/>
                          <a:stretch/>
                        </pic:blipFill>
                        <pic:spPr bwMode="auto">
                          <a:xfrm>
                            <a:off x="0" y="0"/>
                            <a:ext cx="1253129" cy="2319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36862F" w14:textId="77777777" w:rsidR="00403B2F" w:rsidRPr="00097343" w:rsidRDefault="00403B2F" w:rsidP="00403B2F">
      <w:pPr>
        <w:ind w:left="426" w:firstLine="0"/>
        <w:jc w:val="left"/>
        <w:rPr>
          <w:rFonts w:ascii="Arial" w:hAnsi="Arial" w:cs="Arial"/>
          <w:sz w:val="22"/>
          <w:szCs w:val="22"/>
          <w:lang w:val="pt-BR"/>
        </w:rPr>
      </w:pPr>
      <w:r w:rsidRPr="00097343">
        <w:rPr>
          <w:rFonts w:ascii="Arial" w:hAnsi="Arial" w:cs="Arial"/>
          <w:sz w:val="22"/>
          <w:szCs w:val="22"/>
          <w:lang w:val="pt-BR"/>
        </w:rPr>
        <w:t>Fonte: autoria própria</w:t>
      </w:r>
    </w:p>
    <w:p w14:paraId="4F73947C" w14:textId="4E03918D" w:rsidR="009F5E69" w:rsidRDefault="00950CB6" w:rsidP="00FC152D">
      <w:pPr>
        <w:rPr>
          <w:lang w:val="pt-BR"/>
        </w:rPr>
      </w:pPr>
      <w:r>
        <w:rPr>
          <w:lang w:val="pt-BR"/>
        </w:rPr>
        <w:br/>
      </w:r>
      <w:r w:rsidR="00592C7C" w:rsidRPr="00592C7C">
        <w:rPr>
          <w:noProof/>
          <w:lang w:val="pt-BR"/>
        </w:rPr>
        <w:t xml:space="preserve"> </w:t>
      </w:r>
    </w:p>
    <w:p w14:paraId="60094B78" w14:textId="3F8FB23C" w:rsidR="00097343" w:rsidRDefault="00097343" w:rsidP="00FC152D">
      <w:pPr>
        <w:rPr>
          <w:lang w:val="pt-BR"/>
        </w:rPr>
      </w:pPr>
    </w:p>
    <w:p w14:paraId="0A06ADE7" w14:textId="3D4A3662" w:rsidR="003F3476" w:rsidRDefault="003F3476" w:rsidP="00FC152D">
      <w:pPr>
        <w:rPr>
          <w:lang w:val="pt-BR"/>
        </w:rPr>
      </w:pPr>
    </w:p>
    <w:p w14:paraId="631521AB" w14:textId="52E582A0" w:rsidR="003F3476" w:rsidRDefault="003F3476" w:rsidP="00FC152D">
      <w:pPr>
        <w:rPr>
          <w:lang w:val="pt-BR"/>
        </w:rPr>
      </w:pPr>
    </w:p>
    <w:p w14:paraId="47B7318A" w14:textId="3FA14599" w:rsidR="003F3476" w:rsidRDefault="003F3476" w:rsidP="00FC152D">
      <w:pPr>
        <w:rPr>
          <w:lang w:val="pt-BR"/>
        </w:rPr>
      </w:pPr>
    </w:p>
    <w:p w14:paraId="28F7CC0F" w14:textId="14ED2442" w:rsidR="003F3476" w:rsidRDefault="003F3476" w:rsidP="00FC152D">
      <w:pPr>
        <w:rPr>
          <w:lang w:val="pt-BR"/>
        </w:rPr>
      </w:pPr>
    </w:p>
    <w:p w14:paraId="6894A30F" w14:textId="56401E28" w:rsidR="003F3476" w:rsidRDefault="003F3476" w:rsidP="00FC152D">
      <w:pPr>
        <w:rPr>
          <w:lang w:val="pt-BR"/>
        </w:rPr>
      </w:pPr>
    </w:p>
    <w:p w14:paraId="74D1BB12" w14:textId="46352246" w:rsidR="003F3476" w:rsidRDefault="003F3476" w:rsidP="00FC152D">
      <w:pPr>
        <w:rPr>
          <w:lang w:val="pt-BR"/>
        </w:rPr>
      </w:pPr>
    </w:p>
    <w:p w14:paraId="7F70C2CC" w14:textId="397EE965" w:rsidR="003F3476" w:rsidRDefault="003F3476" w:rsidP="00FC152D">
      <w:pPr>
        <w:rPr>
          <w:lang w:val="pt-BR"/>
        </w:rPr>
      </w:pPr>
    </w:p>
    <w:p w14:paraId="54CCA760" w14:textId="46C65B2C" w:rsidR="003F3476" w:rsidRDefault="003F3476" w:rsidP="00FC152D">
      <w:pPr>
        <w:rPr>
          <w:lang w:val="pt-BR"/>
        </w:rPr>
      </w:pPr>
    </w:p>
    <w:p w14:paraId="42A48A6A" w14:textId="49D12378" w:rsidR="003F3476" w:rsidRDefault="003F3476" w:rsidP="00FC152D">
      <w:pPr>
        <w:rPr>
          <w:lang w:val="pt-BR"/>
        </w:rPr>
      </w:pPr>
    </w:p>
    <w:p w14:paraId="774A8948" w14:textId="51508941" w:rsidR="006F297F" w:rsidRDefault="006F297F" w:rsidP="00FC152D">
      <w:pPr>
        <w:rPr>
          <w:lang w:val="pt-BR"/>
        </w:rPr>
      </w:pPr>
    </w:p>
    <w:p w14:paraId="28FFB73F" w14:textId="4FE44DE9" w:rsidR="003F3476" w:rsidRDefault="003F3476" w:rsidP="006F297F">
      <w:pPr>
        <w:ind w:firstLine="0"/>
        <w:rPr>
          <w:lang w:val="pt-BR"/>
        </w:rPr>
      </w:pPr>
    </w:p>
    <w:p w14:paraId="048DB1E0" w14:textId="77777777" w:rsidR="006F297F" w:rsidRDefault="006F297F" w:rsidP="006F297F">
      <w:pPr>
        <w:ind w:firstLine="0"/>
        <w:rPr>
          <w:lang w:val="pt-BR"/>
        </w:rPr>
      </w:pPr>
    </w:p>
    <w:p w14:paraId="4F6663D9" w14:textId="2CE5DF01" w:rsidR="000D03B3" w:rsidRPr="00796B24" w:rsidRDefault="008D46BC" w:rsidP="00996AB5">
      <w:pPr>
        <w:pStyle w:val="Ttulo1"/>
        <w:jc w:val="left"/>
        <w:rPr>
          <w:lang w:val="pt-BR"/>
        </w:rPr>
      </w:pPr>
      <w:bookmarkStart w:id="13" w:name="_Toc149036940"/>
      <w:r>
        <w:rPr>
          <w:lang w:val="pt-BR"/>
        </w:rPr>
        <w:t>Pontos por Casos de Uso (PCU)</w:t>
      </w:r>
      <w:bookmarkEnd w:id="13"/>
    </w:p>
    <w:p w14:paraId="1CCC6898" w14:textId="59907726" w:rsidR="00403B2F" w:rsidRPr="00403B2F" w:rsidRDefault="00711EFA" w:rsidP="003D1A0B">
      <w:pPr>
        <w:rPr>
          <w:rFonts w:ascii="Arial" w:hAnsi="Arial" w:cs="Arial"/>
          <w:i/>
        </w:rPr>
      </w:pPr>
      <w:r>
        <w:t>E necessário calcular o peso total não ajustado de todos os atores do sistema (UAW),</w:t>
      </w:r>
      <w:r w:rsidR="00B127F8">
        <w:t xml:space="preserve">  o Karner (1993, p. 253)</w:t>
      </w:r>
      <w:r>
        <w:t xml:space="preserve"> </w:t>
      </w:r>
      <w:r w:rsidR="00B127F8">
        <w:t>promp</w:t>
      </w:r>
      <w:r w:rsidR="00183829">
        <w:t>õ</w:t>
      </w:r>
      <w:r w:rsidR="00B127F8">
        <w:t xml:space="preserve">e aplicar </w:t>
      </w:r>
      <w:r>
        <w:t xml:space="preserve">a fórmula a seguir </w:t>
      </w:r>
      <w:r w:rsidR="00B127F8">
        <w:t>“</w:t>
      </w:r>
      <w:r w:rsidR="00385867">
        <w:t>UAW =</w:t>
      </w:r>
      <w:r w:rsidR="00385867" w:rsidRPr="00711EFA">
        <w:rPr>
          <w:color w:val="00B0F0"/>
        </w:rPr>
        <w:t>Aws</w:t>
      </w:r>
      <w:r w:rsidR="00385867">
        <w:t xml:space="preserve"> </w:t>
      </w:r>
      <w:r w:rsidR="00385867" w:rsidRPr="00711EFA">
        <w:rPr>
          <w:color w:val="00B050"/>
        </w:rPr>
        <w:t xml:space="preserve">* ∑As </w:t>
      </w:r>
      <w:r w:rsidR="00385867">
        <w:t xml:space="preserve">+ </w:t>
      </w:r>
      <w:r w:rsidR="00385867" w:rsidRPr="00711EFA">
        <w:rPr>
          <w:color w:val="00B0F0"/>
        </w:rPr>
        <w:t>Awm</w:t>
      </w:r>
      <w:r w:rsidR="00385867">
        <w:t xml:space="preserve"> * </w:t>
      </w:r>
      <w:r w:rsidR="00385867" w:rsidRPr="00711EFA">
        <w:rPr>
          <w:color w:val="00B050"/>
        </w:rPr>
        <w:t xml:space="preserve">∑Am </w:t>
      </w:r>
      <w:r w:rsidR="00385867">
        <w:t xml:space="preserve">+ </w:t>
      </w:r>
      <w:r w:rsidR="00385867" w:rsidRPr="00711EFA">
        <w:rPr>
          <w:color w:val="00B0F0"/>
        </w:rPr>
        <w:t>Awc</w:t>
      </w:r>
      <w:r w:rsidR="00385867">
        <w:t xml:space="preserve"> * </w:t>
      </w:r>
      <w:r w:rsidR="00385867" w:rsidRPr="00711EFA">
        <w:rPr>
          <w:color w:val="00B050"/>
        </w:rPr>
        <w:t>∑Ac</w:t>
      </w:r>
      <w:r w:rsidR="00B127F8">
        <w:t>” n</w:t>
      </w:r>
      <w:r>
        <w:t xml:space="preserve">a Tabela </w:t>
      </w:r>
      <w:r w:rsidR="0037636F">
        <w:t>5</w:t>
      </w:r>
      <w:r>
        <w:t xml:space="preserve"> contém a legenda da equação.</w:t>
      </w:r>
    </w:p>
    <w:p w14:paraId="2FAF95D3" w14:textId="43184DA1" w:rsidR="00B127F8" w:rsidRPr="003D1A0B" w:rsidRDefault="00B127F8" w:rsidP="009E1EF6">
      <w:pPr>
        <w:pStyle w:val="Legenda"/>
        <w:keepNext/>
        <w:ind w:firstLine="142"/>
        <w:rPr>
          <w:rFonts w:ascii="Arial" w:hAnsi="Arial" w:cs="Arial"/>
          <w:i w:val="0"/>
          <w:color w:val="auto"/>
          <w:sz w:val="24"/>
          <w:szCs w:val="24"/>
        </w:rPr>
      </w:pPr>
      <w:bookmarkStart w:id="14" w:name="_Toc149042173"/>
      <w:r w:rsidRPr="003D1A0B">
        <w:rPr>
          <w:rFonts w:ascii="Arial" w:hAnsi="Arial" w:cs="Arial"/>
          <w:i w:val="0"/>
          <w:color w:val="auto"/>
          <w:sz w:val="24"/>
          <w:szCs w:val="24"/>
        </w:rPr>
        <w:t xml:space="preserve">Tabela </w:t>
      </w:r>
      <w:r w:rsidRPr="003D1A0B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3D1A0B">
        <w:rPr>
          <w:rFonts w:ascii="Arial" w:hAnsi="Arial" w:cs="Arial"/>
          <w:i w:val="0"/>
          <w:color w:val="auto"/>
          <w:sz w:val="24"/>
          <w:szCs w:val="24"/>
        </w:rPr>
        <w:instrText xml:space="preserve"> SEQ Tabela \* ARABIC </w:instrText>
      </w:r>
      <w:r w:rsidRPr="003D1A0B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871F5D">
        <w:rPr>
          <w:rFonts w:ascii="Arial" w:hAnsi="Arial" w:cs="Arial"/>
          <w:i w:val="0"/>
          <w:noProof/>
          <w:color w:val="auto"/>
          <w:sz w:val="24"/>
          <w:szCs w:val="24"/>
        </w:rPr>
        <w:t>5</w:t>
      </w:r>
      <w:r w:rsidRPr="003D1A0B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3D1A0B">
        <w:rPr>
          <w:rFonts w:ascii="Arial" w:hAnsi="Arial" w:cs="Arial"/>
          <w:i w:val="0"/>
          <w:color w:val="auto"/>
          <w:sz w:val="24"/>
          <w:szCs w:val="24"/>
        </w:rPr>
        <w:t xml:space="preserve"> - Legenda da formúla</w:t>
      </w:r>
      <w:bookmarkEnd w:id="1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3402"/>
      </w:tblGrid>
      <w:tr w:rsidR="00097343" w14:paraId="31D92989" w14:textId="77777777" w:rsidTr="00496C41">
        <w:tc>
          <w:tcPr>
            <w:tcW w:w="846" w:type="dxa"/>
          </w:tcPr>
          <w:p w14:paraId="3E18FF97" w14:textId="03DA99BC" w:rsidR="00097343" w:rsidRDefault="00097343" w:rsidP="00385867">
            <w:pPr>
              <w:ind w:firstLine="0"/>
            </w:pPr>
            <w:r>
              <w:t>Sigla</w:t>
            </w:r>
          </w:p>
        </w:tc>
        <w:tc>
          <w:tcPr>
            <w:tcW w:w="3402" w:type="dxa"/>
          </w:tcPr>
          <w:p w14:paraId="60121C6B" w14:textId="18DE15DB" w:rsidR="00097343" w:rsidRDefault="00097343" w:rsidP="00385867">
            <w:pPr>
              <w:ind w:firstLine="0"/>
            </w:pPr>
            <w:r>
              <w:t>Descrição</w:t>
            </w:r>
          </w:p>
        </w:tc>
      </w:tr>
      <w:tr w:rsidR="00097343" w14:paraId="27A2DDD2" w14:textId="77777777" w:rsidTr="00496C41">
        <w:tc>
          <w:tcPr>
            <w:tcW w:w="846" w:type="dxa"/>
          </w:tcPr>
          <w:p w14:paraId="731B3F7D" w14:textId="2A385A99" w:rsidR="00097343" w:rsidRPr="00711EFA" w:rsidRDefault="00097343" w:rsidP="00097343">
            <w:pPr>
              <w:ind w:firstLine="0"/>
              <w:rPr>
                <w:color w:val="00B0F0"/>
              </w:rPr>
            </w:pPr>
            <w:r w:rsidRPr="00711EFA">
              <w:rPr>
                <w:color w:val="00B0F0"/>
              </w:rPr>
              <w:t>AWs</w:t>
            </w:r>
          </w:p>
        </w:tc>
        <w:tc>
          <w:tcPr>
            <w:tcW w:w="3402" w:type="dxa"/>
          </w:tcPr>
          <w:p w14:paraId="775F8CA0" w14:textId="4EF85F7F" w:rsidR="00097343" w:rsidRDefault="00097343" w:rsidP="00385867">
            <w:pPr>
              <w:ind w:firstLine="0"/>
            </w:pPr>
            <w:r>
              <w:t>Peso do ator simples</w:t>
            </w:r>
          </w:p>
        </w:tc>
      </w:tr>
      <w:tr w:rsidR="00097343" w14:paraId="231EC969" w14:textId="77777777" w:rsidTr="00496C41">
        <w:tc>
          <w:tcPr>
            <w:tcW w:w="846" w:type="dxa"/>
          </w:tcPr>
          <w:p w14:paraId="2E249955" w14:textId="2026CE59" w:rsidR="00097343" w:rsidRPr="00711EFA" w:rsidRDefault="00097343" w:rsidP="00385867">
            <w:pPr>
              <w:ind w:firstLine="0"/>
              <w:rPr>
                <w:color w:val="00B0F0"/>
              </w:rPr>
            </w:pPr>
            <w:r w:rsidRPr="00711EFA">
              <w:rPr>
                <w:color w:val="00B0F0"/>
              </w:rPr>
              <w:t>AWm</w:t>
            </w:r>
          </w:p>
        </w:tc>
        <w:tc>
          <w:tcPr>
            <w:tcW w:w="3402" w:type="dxa"/>
          </w:tcPr>
          <w:p w14:paraId="4D1B15C3" w14:textId="29015A0A" w:rsidR="00097343" w:rsidRDefault="00097343" w:rsidP="00385867">
            <w:pPr>
              <w:ind w:firstLine="0"/>
            </w:pPr>
            <w:r>
              <w:t>Peso do ator médio</w:t>
            </w:r>
          </w:p>
        </w:tc>
      </w:tr>
      <w:tr w:rsidR="00097343" w14:paraId="7F0388DF" w14:textId="77777777" w:rsidTr="00496C41">
        <w:tc>
          <w:tcPr>
            <w:tcW w:w="846" w:type="dxa"/>
          </w:tcPr>
          <w:p w14:paraId="6F218660" w14:textId="473E8350" w:rsidR="00097343" w:rsidRPr="00711EFA" w:rsidRDefault="00097343" w:rsidP="00385867">
            <w:pPr>
              <w:ind w:firstLine="0"/>
              <w:rPr>
                <w:color w:val="00B0F0"/>
              </w:rPr>
            </w:pPr>
            <w:r w:rsidRPr="00711EFA">
              <w:rPr>
                <w:color w:val="00B0F0"/>
              </w:rPr>
              <w:t>AWc</w:t>
            </w:r>
          </w:p>
        </w:tc>
        <w:tc>
          <w:tcPr>
            <w:tcW w:w="3402" w:type="dxa"/>
          </w:tcPr>
          <w:p w14:paraId="742D0AC8" w14:textId="21165315" w:rsidR="00097343" w:rsidRDefault="00097343" w:rsidP="00385867">
            <w:pPr>
              <w:ind w:firstLine="0"/>
            </w:pPr>
            <w:r>
              <w:t>Peso do ator complexo</w:t>
            </w:r>
          </w:p>
        </w:tc>
      </w:tr>
      <w:tr w:rsidR="00097343" w14:paraId="6C4D3AFE" w14:textId="77777777" w:rsidTr="00496C41">
        <w:tc>
          <w:tcPr>
            <w:tcW w:w="846" w:type="dxa"/>
          </w:tcPr>
          <w:p w14:paraId="45A6DAB5" w14:textId="4F0A1BBD" w:rsidR="00097343" w:rsidRPr="00711EFA" w:rsidRDefault="00097343" w:rsidP="00385867">
            <w:pPr>
              <w:ind w:firstLine="0"/>
              <w:rPr>
                <w:color w:val="00B050"/>
              </w:rPr>
            </w:pPr>
            <w:r w:rsidRPr="00711EFA">
              <w:rPr>
                <w:color w:val="00B050"/>
              </w:rPr>
              <w:t>∑AS</w:t>
            </w:r>
          </w:p>
        </w:tc>
        <w:tc>
          <w:tcPr>
            <w:tcW w:w="3402" w:type="dxa"/>
          </w:tcPr>
          <w:p w14:paraId="2D2129CC" w14:textId="1D8CB9B0" w:rsidR="00097343" w:rsidRDefault="00097343" w:rsidP="00385867">
            <w:pPr>
              <w:ind w:firstLine="0"/>
            </w:pPr>
            <w:r>
              <w:t>Somatório de atores simples</w:t>
            </w:r>
          </w:p>
        </w:tc>
      </w:tr>
      <w:tr w:rsidR="00097343" w14:paraId="30E1BCCF" w14:textId="77777777" w:rsidTr="00496C41">
        <w:tc>
          <w:tcPr>
            <w:tcW w:w="846" w:type="dxa"/>
          </w:tcPr>
          <w:p w14:paraId="69DD11D7" w14:textId="3DAC63FE" w:rsidR="00097343" w:rsidRPr="00711EFA" w:rsidRDefault="00097343" w:rsidP="00385867">
            <w:pPr>
              <w:ind w:firstLine="0"/>
              <w:rPr>
                <w:color w:val="00B050"/>
              </w:rPr>
            </w:pPr>
            <w:r w:rsidRPr="00711EFA">
              <w:rPr>
                <w:color w:val="00B050"/>
              </w:rPr>
              <w:t>∑Am</w:t>
            </w:r>
          </w:p>
        </w:tc>
        <w:tc>
          <w:tcPr>
            <w:tcW w:w="3402" w:type="dxa"/>
          </w:tcPr>
          <w:p w14:paraId="610250C7" w14:textId="74E0AFC9" w:rsidR="00097343" w:rsidRDefault="00097343" w:rsidP="00385867">
            <w:pPr>
              <w:ind w:firstLine="0"/>
            </w:pPr>
            <w:r>
              <w:t>Somatório de atores médios</w:t>
            </w:r>
          </w:p>
        </w:tc>
      </w:tr>
      <w:tr w:rsidR="00097343" w14:paraId="6B454A16" w14:textId="77777777" w:rsidTr="00496C41">
        <w:tc>
          <w:tcPr>
            <w:tcW w:w="846" w:type="dxa"/>
          </w:tcPr>
          <w:p w14:paraId="5F1514DC" w14:textId="73566E3B" w:rsidR="00097343" w:rsidRPr="00711EFA" w:rsidRDefault="00097343" w:rsidP="00385867">
            <w:pPr>
              <w:ind w:firstLine="0"/>
              <w:rPr>
                <w:color w:val="00B050"/>
              </w:rPr>
            </w:pPr>
            <w:r w:rsidRPr="00711EFA">
              <w:rPr>
                <w:color w:val="00B050"/>
              </w:rPr>
              <w:t>∑Ac</w:t>
            </w:r>
          </w:p>
        </w:tc>
        <w:tc>
          <w:tcPr>
            <w:tcW w:w="3402" w:type="dxa"/>
          </w:tcPr>
          <w:p w14:paraId="46CE1696" w14:textId="352D1FEC" w:rsidR="00097343" w:rsidRDefault="00097343" w:rsidP="00385867">
            <w:pPr>
              <w:ind w:firstLine="0"/>
            </w:pPr>
            <w:r>
              <w:t>Somatório de atores complexos</w:t>
            </w:r>
          </w:p>
        </w:tc>
      </w:tr>
    </w:tbl>
    <w:p w14:paraId="6E6EACDA" w14:textId="78961565" w:rsidR="00403B2F" w:rsidRPr="00097343" w:rsidRDefault="00403B2F" w:rsidP="009E1EF6">
      <w:pPr>
        <w:ind w:left="5670" w:hanging="5528"/>
        <w:jc w:val="left"/>
        <w:rPr>
          <w:rFonts w:ascii="Arial" w:hAnsi="Arial" w:cs="Arial"/>
          <w:sz w:val="22"/>
          <w:szCs w:val="22"/>
          <w:lang w:val="pt-BR"/>
        </w:rPr>
      </w:pPr>
      <w:r w:rsidRPr="00097343">
        <w:rPr>
          <w:rFonts w:ascii="Arial" w:hAnsi="Arial" w:cs="Arial"/>
          <w:sz w:val="22"/>
          <w:szCs w:val="22"/>
          <w:lang w:val="pt-BR"/>
        </w:rPr>
        <w:t xml:space="preserve">Fonte: </w:t>
      </w:r>
      <w:r w:rsidRPr="00403B2F">
        <w:rPr>
          <w:rFonts w:ascii="Arial" w:hAnsi="Arial" w:cs="Arial"/>
          <w:sz w:val="22"/>
          <w:szCs w:val="22"/>
          <w:lang w:val="pt-BR"/>
        </w:rPr>
        <w:t>(KARNER, 1993)</w:t>
      </w:r>
    </w:p>
    <w:p w14:paraId="079FB84D" w14:textId="5AB66BC9" w:rsidR="00097343" w:rsidRDefault="00711EFA" w:rsidP="00711EFA">
      <w:pPr>
        <w:ind w:firstLine="0"/>
      </w:pPr>
      <w:r>
        <w:t>Portanto, o UAW projeto =</w:t>
      </w:r>
      <w:r w:rsidR="00F51622">
        <w:t xml:space="preserve"> 3 * 5 = 15</w:t>
      </w:r>
    </w:p>
    <w:p w14:paraId="35042FFF" w14:textId="77777777" w:rsidR="0025228C" w:rsidRDefault="00385867" w:rsidP="00097343">
      <w:pPr>
        <w:ind w:firstLine="0"/>
      </w:pPr>
      <w:r>
        <w:t>o Peso total dos Casos de Uso Não Ajustado</w:t>
      </w:r>
    </w:p>
    <w:p w14:paraId="3DF2363F" w14:textId="77777777" w:rsidR="0025228C" w:rsidRDefault="00385867" w:rsidP="00385867">
      <w:r>
        <w:t xml:space="preserve"> (UUCW): </w:t>
      </w:r>
    </w:p>
    <w:p w14:paraId="7D9DCCDE" w14:textId="22429389" w:rsidR="0076143D" w:rsidRDefault="00496C41" w:rsidP="00496C41">
      <w:pPr>
        <w:tabs>
          <w:tab w:val="left" w:pos="8810"/>
        </w:tabs>
        <w:ind w:firstLine="0"/>
        <w:jc w:val="left"/>
      </w:pPr>
      <w:r>
        <w:rPr>
          <w:noProof/>
        </w:rPr>
        <w:t xml:space="preserve">A Tabela </w:t>
      </w:r>
      <w:r w:rsidR="0037636F">
        <w:rPr>
          <w:noProof/>
        </w:rPr>
        <w:t>6</w:t>
      </w:r>
      <w:r>
        <w:rPr>
          <w:noProof/>
        </w:rPr>
        <w:t xml:space="preserve"> contém os tipos de caso de uso</w:t>
      </w:r>
      <w:r w:rsidR="0037636F">
        <w:rPr>
          <w:noProof/>
        </w:rPr>
        <w:t xml:space="preserve"> simples, médio e complexo</w:t>
      </w:r>
      <w:r>
        <w:rPr>
          <w:noProof/>
        </w:rPr>
        <w:t>.</w:t>
      </w:r>
    </w:p>
    <w:p w14:paraId="1D2594BA" w14:textId="505FA6BA" w:rsidR="0037636F" w:rsidRPr="0037636F" w:rsidRDefault="0037636F" w:rsidP="003F3476">
      <w:pPr>
        <w:pStyle w:val="Legenda"/>
        <w:keepNext/>
        <w:ind w:firstLine="142"/>
        <w:rPr>
          <w:rFonts w:ascii="Arial" w:hAnsi="Arial" w:cs="Arial"/>
          <w:i w:val="0"/>
          <w:color w:val="auto"/>
          <w:sz w:val="24"/>
          <w:szCs w:val="24"/>
        </w:rPr>
      </w:pPr>
      <w:r w:rsidRPr="0037636F">
        <w:rPr>
          <w:rFonts w:ascii="Arial" w:hAnsi="Arial" w:cs="Arial"/>
          <w:i w:val="0"/>
          <w:color w:val="auto"/>
          <w:sz w:val="24"/>
          <w:szCs w:val="24"/>
        </w:rPr>
        <w:t xml:space="preserve">Tabela </w:t>
      </w:r>
      <w:r w:rsidRPr="0037636F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37636F">
        <w:rPr>
          <w:rFonts w:ascii="Arial" w:hAnsi="Arial" w:cs="Arial"/>
          <w:i w:val="0"/>
          <w:color w:val="auto"/>
          <w:sz w:val="24"/>
          <w:szCs w:val="24"/>
        </w:rPr>
        <w:instrText xml:space="preserve"> SEQ Tabela \* ARABIC </w:instrText>
      </w:r>
      <w:r w:rsidRPr="0037636F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871F5D">
        <w:rPr>
          <w:rFonts w:ascii="Arial" w:hAnsi="Arial" w:cs="Arial"/>
          <w:i w:val="0"/>
          <w:noProof/>
          <w:color w:val="auto"/>
          <w:sz w:val="24"/>
          <w:szCs w:val="24"/>
        </w:rPr>
        <w:t>6</w:t>
      </w:r>
      <w:r w:rsidRPr="0037636F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37636F">
        <w:rPr>
          <w:rFonts w:ascii="Arial" w:hAnsi="Arial" w:cs="Arial"/>
          <w:i w:val="0"/>
          <w:color w:val="auto"/>
          <w:sz w:val="24"/>
          <w:szCs w:val="24"/>
        </w:rPr>
        <w:t xml:space="preserve"> - Tipos de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2"/>
        <w:gridCol w:w="708"/>
        <w:gridCol w:w="6906"/>
      </w:tblGrid>
      <w:tr w:rsidR="0076143D" w14:paraId="4F5BFA5C" w14:textId="77777777" w:rsidTr="00496C41">
        <w:tc>
          <w:tcPr>
            <w:tcW w:w="2122" w:type="dxa"/>
          </w:tcPr>
          <w:p w14:paraId="76A92FAD" w14:textId="59258603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Tipo de caso de uso</w:t>
            </w:r>
          </w:p>
        </w:tc>
        <w:tc>
          <w:tcPr>
            <w:tcW w:w="708" w:type="dxa"/>
          </w:tcPr>
          <w:p w14:paraId="5396EC7E" w14:textId="0D3C4DD0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Peso</w:t>
            </w:r>
          </w:p>
        </w:tc>
        <w:tc>
          <w:tcPr>
            <w:tcW w:w="6906" w:type="dxa"/>
          </w:tcPr>
          <w:p w14:paraId="5FFB864C" w14:textId="5DD1F535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Significado</w:t>
            </w:r>
          </w:p>
        </w:tc>
      </w:tr>
      <w:tr w:rsidR="0076143D" w14:paraId="7D023703" w14:textId="77777777" w:rsidTr="00496C41">
        <w:trPr>
          <w:trHeight w:val="651"/>
        </w:trPr>
        <w:tc>
          <w:tcPr>
            <w:tcW w:w="2122" w:type="dxa"/>
          </w:tcPr>
          <w:p w14:paraId="16A072B7" w14:textId="2154A321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76143D">
              <w:rPr>
                <w:noProof/>
              </w:rPr>
              <w:t>Simples</w:t>
            </w:r>
          </w:p>
        </w:tc>
        <w:tc>
          <w:tcPr>
            <w:tcW w:w="708" w:type="dxa"/>
          </w:tcPr>
          <w:p w14:paraId="245DA169" w14:textId="6D417850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6906" w:type="dxa"/>
          </w:tcPr>
          <w:p w14:paraId="37060533" w14:textId="3DD0BE27" w:rsidR="0076143D" w:rsidRDefault="0076143D" w:rsidP="0076143D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Caso de uso simples que envolve 3 ou menos cenários, ou implica menos de 5 objetos de análise para a sua implementação.</w:t>
            </w:r>
          </w:p>
        </w:tc>
      </w:tr>
      <w:tr w:rsidR="0076143D" w14:paraId="0BFAEB69" w14:textId="77777777" w:rsidTr="00496C41">
        <w:tc>
          <w:tcPr>
            <w:tcW w:w="2122" w:type="dxa"/>
          </w:tcPr>
          <w:p w14:paraId="590564DA" w14:textId="423A7CF5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76143D">
              <w:rPr>
                <w:noProof/>
              </w:rPr>
              <w:t>Médio</w:t>
            </w:r>
          </w:p>
        </w:tc>
        <w:tc>
          <w:tcPr>
            <w:tcW w:w="708" w:type="dxa"/>
          </w:tcPr>
          <w:p w14:paraId="3EFAD54A" w14:textId="16D720E9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6906" w:type="dxa"/>
          </w:tcPr>
          <w:p w14:paraId="37D54669" w14:textId="5013BEC5" w:rsidR="0076143D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Caso de uso que envolve entre 4 e 7 cenários, ou implica entre 6 e 10 objetos de análise.</w:t>
            </w:r>
          </w:p>
        </w:tc>
      </w:tr>
      <w:tr w:rsidR="0076143D" w14:paraId="06490268" w14:textId="77777777" w:rsidTr="00496C41">
        <w:tc>
          <w:tcPr>
            <w:tcW w:w="2122" w:type="dxa"/>
          </w:tcPr>
          <w:p w14:paraId="3425D6A3" w14:textId="56FE1A3D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76143D">
              <w:rPr>
                <w:noProof/>
              </w:rPr>
              <w:t>Complexo</w:t>
            </w:r>
          </w:p>
        </w:tc>
        <w:tc>
          <w:tcPr>
            <w:tcW w:w="708" w:type="dxa"/>
          </w:tcPr>
          <w:p w14:paraId="2AA80D99" w14:textId="18D3F7D3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15</w:t>
            </w:r>
          </w:p>
        </w:tc>
        <w:tc>
          <w:tcPr>
            <w:tcW w:w="6906" w:type="dxa"/>
          </w:tcPr>
          <w:p w14:paraId="0C1E6D05" w14:textId="57925D64" w:rsidR="0076143D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Caso de uso que envolve mais de 7 cenários, ou implica mais de 10 objetos de análise.</w:t>
            </w:r>
          </w:p>
        </w:tc>
      </w:tr>
    </w:tbl>
    <w:p w14:paraId="278A8C94" w14:textId="506090CC" w:rsidR="00496C41" w:rsidRDefault="0037636F" w:rsidP="00496C41">
      <w:pPr>
        <w:tabs>
          <w:tab w:val="left" w:pos="8810"/>
        </w:tabs>
        <w:ind w:firstLine="0"/>
        <w:rPr>
          <w:noProof/>
        </w:rPr>
      </w:pPr>
      <w:r>
        <w:rPr>
          <w:rFonts w:ascii="Arial" w:hAnsi="Arial" w:cs="Arial"/>
          <w:sz w:val="22"/>
          <w:szCs w:val="22"/>
          <w:lang w:val="pt-BR"/>
        </w:rPr>
        <w:t xml:space="preserve">  </w:t>
      </w:r>
      <w:r w:rsidRPr="00097343">
        <w:rPr>
          <w:rFonts w:ascii="Arial" w:hAnsi="Arial" w:cs="Arial"/>
          <w:sz w:val="22"/>
          <w:szCs w:val="22"/>
          <w:lang w:val="pt-BR"/>
        </w:rPr>
        <w:t xml:space="preserve">Fonte: </w:t>
      </w:r>
      <w:r w:rsidRPr="00403B2F">
        <w:rPr>
          <w:rFonts w:ascii="Arial" w:hAnsi="Arial" w:cs="Arial"/>
          <w:sz w:val="22"/>
          <w:szCs w:val="22"/>
          <w:lang w:val="pt-BR"/>
        </w:rPr>
        <w:t>(KARNER, 1993)</w:t>
      </w:r>
    </w:p>
    <w:p w14:paraId="2C05CED8" w14:textId="2EE5BADD" w:rsidR="0076143D" w:rsidRDefault="00496C41" w:rsidP="00496C41">
      <w:pPr>
        <w:tabs>
          <w:tab w:val="left" w:pos="8810"/>
        </w:tabs>
        <w:ind w:firstLine="0"/>
        <w:rPr>
          <w:noProof/>
        </w:rPr>
      </w:pPr>
      <w:r>
        <w:rPr>
          <w:noProof/>
        </w:rPr>
        <w:t xml:space="preserve">Link do projeto na plataforma </w:t>
      </w:r>
      <w:r w:rsidRPr="00496C41">
        <w:rPr>
          <w:noProof/>
        </w:rPr>
        <w:t>Modelio Open Source 5.3</w:t>
      </w:r>
      <w:r>
        <w:rPr>
          <w:noProof/>
        </w:rPr>
        <w:t xml:space="preserve">. Em suma fica em: </w:t>
      </w:r>
    </w:p>
    <w:p w14:paraId="4A3C6BE3" w14:textId="384C5460" w:rsidR="00496C41" w:rsidRDefault="00496C41" w:rsidP="00496C41">
      <w:pPr>
        <w:tabs>
          <w:tab w:val="left" w:pos="8810"/>
        </w:tabs>
        <w:ind w:firstLine="0"/>
        <w:rPr>
          <w:noProof/>
        </w:rPr>
      </w:pPr>
      <w:r>
        <w:rPr>
          <w:noProof/>
        </w:rPr>
        <w:lastRenderedPageBreak/>
        <w:t>Métrica de Pontos por Casos de Uso será calculado pela formúla</w:t>
      </w:r>
      <w:r w:rsidR="003F3476">
        <w:rPr>
          <w:noProof/>
        </w:rPr>
        <w:t xml:space="preserve"> “ </w:t>
      </w:r>
      <w:r>
        <w:t xml:space="preserve">UUCW = </w:t>
      </w:r>
      <w:r w:rsidRPr="00496C41">
        <w:rPr>
          <w:color w:val="00B050"/>
        </w:rPr>
        <w:t>UCWs</w:t>
      </w:r>
      <w:r>
        <w:t xml:space="preserve">* ∑Ucs + </w:t>
      </w:r>
      <w:r w:rsidRPr="00496C41">
        <w:rPr>
          <w:color w:val="00B050"/>
        </w:rPr>
        <w:t>UCWm</w:t>
      </w:r>
      <w:r>
        <w:rPr>
          <w:color w:val="00B050"/>
        </w:rPr>
        <w:t xml:space="preserve"> </w:t>
      </w:r>
      <w:r>
        <w:t xml:space="preserve">* ∑Ucm + </w:t>
      </w:r>
      <w:r w:rsidRPr="00496C41">
        <w:rPr>
          <w:color w:val="00B050"/>
        </w:rPr>
        <w:t>UCWc</w:t>
      </w:r>
      <w:r>
        <w:rPr>
          <w:color w:val="00B050"/>
        </w:rPr>
        <w:t xml:space="preserve"> </w:t>
      </w:r>
      <w:r>
        <w:t>* ∑Ucc</w:t>
      </w:r>
      <w:r w:rsidR="003F3476">
        <w:rPr>
          <w:noProof/>
        </w:rPr>
        <w:t>” com as informações das siglas e descrições de cada uma na Tabela 7.</w:t>
      </w:r>
    </w:p>
    <w:p w14:paraId="11229687" w14:textId="5871743A" w:rsidR="003F3476" w:rsidRPr="003F3476" w:rsidRDefault="003F3476" w:rsidP="003F3476">
      <w:pPr>
        <w:pStyle w:val="Legenda"/>
        <w:keepNext/>
        <w:ind w:firstLine="0"/>
        <w:rPr>
          <w:rFonts w:ascii="Arial" w:hAnsi="Arial" w:cs="Arial"/>
          <w:i w:val="0"/>
          <w:color w:val="auto"/>
          <w:sz w:val="24"/>
          <w:szCs w:val="24"/>
        </w:rPr>
      </w:pPr>
      <w:r>
        <w:rPr>
          <w:rFonts w:ascii="Arial" w:hAnsi="Arial" w:cs="Arial"/>
          <w:i w:val="0"/>
          <w:color w:val="auto"/>
          <w:sz w:val="24"/>
          <w:szCs w:val="24"/>
        </w:rPr>
        <w:t xml:space="preserve"> </w:t>
      </w:r>
      <w:r w:rsidRPr="003F3476">
        <w:rPr>
          <w:rFonts w:ascii="Arial" w:hAnsi="Arial" w:cs="Arial"/>
          <w:i w:val="0"/>
          <w:color w:val="auto"/>
          <w:sz w:val="24"/>
          <w:szCs w:val="24"/>
        </w:rPr>
        <w:t xml:space="preserve">Tabela </w:t>
      </w:r>
      <w:r w:rsidRPr="003F3476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3F3476">
        <w:rPr>
          <w:rFonts w:ascii="Arial" w:hAnsi="Arial" w:cs="Arial"/>
          <w:i w:val="0"/>
          <w:color w:val="auto"/>
          <w:sz w:val="24"/>
          <w:szCs w:val="24"/>
        </w:rPr>
        <w:instrText xml:space="preserve"> SEQ Tabela \* ARABIC </w:instrText>
      </w:r>
      <w:r w:rsidRPr="003F3476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871F5D">
        <w:rPr>
          <w:rFonts w:ascii="Arial" w:hAnsi="Arial" w:cs="Arial"/>
          <w:i w:val="0"/>
          <w:noProof/>
          <w:color w:val="auto"/>
          <w:sz w:val="24"/>
          <w:szCs w:val="24"/>
        </w:rPr>
        <w:t>7</w:t>
      </w:r>
      <w:r w:rsidRPr="003F3476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3F3476">
        <w:rPr>
          <w:rFonts w:ascii="Arial" w:hAnsi="Arial" w:cs="Arial"/>
          <w:i w:val="0"/>
          <w:color w:val="auto"/>
          <w:sz w:val="24"/>
          <w:szCs w:val="24"/>
        </w:rPr>
        <w:t xml:space="preserve"> - Siglas da Formúla UUCW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3969"/>
      </w:tblGrid>
      <w:tr w:rsidR="00496C41" w14:paraId="12577AC4" w14:textId="77777777" w:rsidTr="00496C41">
        <w:tc>
          <w:tcPr>
            <w:tcW w:w="1413" w:type="dxa"/>
          </w:tcPr>
          <w:p w14:paraId="284BE34C" w14:textId="3CF6BDE2" w:rsidR="00496C41" w:rsidRDefault="00496C41" w:rsidP="00496C41">
            <w:pPr>
              <w:tabs>
                <w:tab w:val="left" w:pos="8810"/>
              </w:tabs>
              <w:ind w:firstLine="0"/>
            </w:pPr>
            <w:r>
              <w:t>Sigla</w:t>
            </w:r>
          </w:p>
        </w:tc>
        <w:tc>
          <w:tcPr>
            <w:tcW w:w="3969" w:type="dxa"/>
          </w:tcPr>
          <w:p w14:paraId="025BAF0F" w14:textId="48F9458A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</w:tr>
      <w:tr w:rsidR="00496C41" w14:paraId="7996F553" w14:textId="77777777" w:rsidTr="00496C41">
        <w:tc>
          <w:tcPr>
            <w:tcW w:w="1413" w:type="dxa"/>
          </w:tcPr>
          <w:p w14:paraId="30762C9D" w14:textId="7B99AB78" w:rsidR="00496C41" w:rsidRP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  <w:color w:val="00B050"/>
              </w:rPr>
            </w:pPr>
            <w:r w:rsidRPr="00496C41">
              <w:rPr>
                <w:color w:val="00B050"/>
              </w:rPr>
              <w:t>UCWs</w:t>
            </w:r>
          </w:p>
        </w:tc>
        <w:tc>
          <w:tcPr>
            <w:tcW w:w="3969" w:type="dxa"/>
          </w:tcPr>
          <w:p w14:paraId="409A46B2" w14:textId="2561A254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496C41">
              <w:rPr>
                <w:noProof/>
              </w:rPr>
              <w:t>Peso do caso de uso simples</w:t>
            </w:r>
          </w:p>
        </w:tc>
      </w:tr>
      <w:tr w:rsidR="00496C41" w14:paraId="5BC21C38" w14:textId="77777777" w:rsidTr="00496C41">
        <w:tc>
          <w:tcPr>
            <w:tcW w:w="1413" w:type="dxa"/>
          </w:tcPr>
          <w:p w14:paraId="2F4E691D" w14:textId="44F802A6" w:rsidR="00496C41" w:rsidRP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  <w:color w:val="00B050"/>
              </w:rPr>
            </w:pPr>
            <w:r w:rsidRPr="00496C41">
              <w:rPr>
                <w:color w:val="00B050"/>
              </w:rPr>
              <w:t>UCWm</w:t>
            </w:r>
          </w:p>
        </w:tc>
        <w:tc>
          <w:tcPr>
            <w:tcW w:w="3969" w:type="dxa"/>
          </w:tcPr>
          <w:p w14:paraId="6E235007" w14:textId="6E2213AE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496C41">
              <w:rPr>
                <w:noProof/>
              </w:rPr>
              <w:t>Peso do caso de uso médio</w:t>
            </w:r>
          </w:p>
        </w:tc>
      </w:tr>
      <w:tr w:rsidR="00496C41" w14:paraId="55C3D1E9" w14:textId="77777777" w:rsidTr="00496C41">
        <w:tc>
          <w:tcPr>
            <w:tcW w:w="1413" w:type="dxa"/>
          </w:tcPr>
          <w:p w14:paraId="40C17DF7" w14:textId="57097820" w:rsidR="00496C41" w:rsidRP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  <w:color w:val="00B050"/>
              </w:rPr>
            </w:pPr>
            <w:r w:rsidRPr="00496C41">
              <w:rPr>
                <w:color w:val="00B050"/>
              </w:rPr>
              <w:t>UCWc</w:t>
            </w:r>
          </w:p>
        </w:tc>
        <w:tc>
          <w:tcPr>
            <w:tcW w:w="3969" w:type="dxa"/>
          </w:tcPr>
          <w:p w14:paraId="5A0A3C9A" w14:textId="38CE4F0C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496C41">
              <w:rPr>
                <w:noProof/>
              </w:rPr>
              <w:t>Peso do caso de uso complexo</w:t>
            </w:r>
          </w:p>
        </w:tc>
      </w:tr>
      <w:tr w:rsidR="00496C41" w14:paraId="70F70263" w14:textId="77777777" w:rsidTr="00496C41">
        <w:tc>
          <w:tcPr>
            <w:tcW w:w="1413" w:type="dxa"/>
          </w:tcPr>
          <w:p w14:paraId="30CDBFC3" w14:textId="618D8DED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t>Ucs</w:t>
            </w:r>
          </w:p>
        </w:tc>
        <w:tc>
          <w:tcPr>
            <w:tcW w:w="3969" w:type="dxa"/>
          </w:tcPr>
          <w:p w14:paraId="604277B3" w14:textId="279444BC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S</w:t>
            </w:r>
            <w:r w:rsidRPr="00496C41">
              <w:rPr>
                <w:noProof/>
              </w:rPr>
              <w:t>omatório de casos de uso simples</w:t>
            </w:r>
          </w:p>
        </w:tc>
      </w:tr>
      <w:tr w:rsidR="00496C41" w14:paraId="03A61AB8" w14:textId="77777777" w:rsidTr="00496C41">
        <w:tc>
          <w:tcPr>
            <w:tcW w:w="1413" w:type="dxa"/>
          </w:tcPr>
          <w:p w14:paraId="4F23938A" w14:textId="32FD7CE0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t>Ucm</w:t>
            </w:r>
          </w:p>
        </w:tc>
        <w:tc>
          <w:tcPr>
            <w:tcW w:w="3969" w:type="dxa"/>
          </w:tcPr>
          <w:p w14:paraId="22DFED7A" w14:textId="195116A2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496C41">
              <w:rPr>
                <w:noProof/>
              </w:rPr>
              <w:t>Somatório de casos de uso médios</w:t>
            </w:r>
          </w:p>
        </w:tc>
      </w:tr>
      <w:tr w:rsidR="00496C41" w14:paraId="615BC39A" w14:textId="77777777" w:rsidTr="00496C41">
        <w:tc>
          <w:tcPr>
            <w:tcW w:w="1413" w:type="dxa"/>
          </w:tcPr>
          <w:p w14:paraId="165BBD91" w14:textId="7BE74759" w:rsidR="00496C41" w:rsidRDefault="00496C41" w:rsidP="00496C41">
            <w:pPr>
              <w:tabs>
                <w:tab w:val="left" w:pos="8810"/>
              </w:tabs>
              <w:ind w:firstLine="0"/>
            </w:pPr>
            <w:r>
              <w:t>Ucc</w:t>
            </w:r>
          </w:p>
        </w:tc>
        <w:tc>
          <w:tcPr>
            <w:tcW w:w="3969" w:type="dxa"/>
          </w:tcPr>
          <w:p w14:paraId="58842A68" w14:textId="27300170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496C41">
              <w:rPr>
                <w:noProof/>
              </w:rPr>
              <w:t>Somatório de casos de uso complexos</w:t>
            </w:r>
          </w:p>
        </w:tc>
      </w:tr>
    </w:tbl>
    <w:p w14:paraId="63A6CD70" w14:textId="791C68EC" w:rsidR="003F3476" w:rsidRDefault="003F3476" w:rsidP="003F3476">
      <w:pPr>
        <w:ind w:firstLine="0"/>
        <w:rPr>
          <w:shd w:val="clear" w:color="auto" w:fill="00B3D1"/>
        </w:rPr>
      </w:pPr>
      <w:r>
        <w:rPr>
          <w:rFonts w:ascii="Arial" w:hAnsi="Arial" w:cs="Arial"/>
          <w:sz w:val="22"/>
          <w:szCs w:val="22"/>
          <w:lang w:val="pt-BR"/>
        </w:rPr>
        <w:t xml:space="preserve">  </w:t>
      </w:r>
      <w:r w:rsidRPr="00097343">
        <w:rPr>
          <w:rFonts w:ascii="Arial" w:hAnsi="Arial" w:cs="Arial"/>
          <w:sz w:val="22"/>
          <w:szCs w:val="22"/>
          <w:lang w:val="pt-BR"/>
        </w:rPr>
        <w:t xml:space="preserve">Fonte: </w:t>
      </w:r>
      <w:r w:rsidRPr="00403B2F">
        <w:rPr>
          <w:rFonts w:ascii="Arial" w:hAnsi="Arial" w:cs="Arial"/>
          <w:sz w:val="22"/>
          <w:szCs w:val="22"/>
          <w:lang w:val="pt-BR"/>
        </w:rPr>
        <w:t>(KARNER, 1993)</w:t>
      </w:r>
    </w:p>
    <w:p w14:paraId="358AEA50" w14:textId="7287E318" w:rsidR="003F3476" w:rsidRPr="003F3476" w:rsidRDefault="003F3476" w:rsidP="003F3476">
      <w:pPr>
        <w:ind w:firstLine="0"/>
      </w:pPr>
      <w:r w:rsidRPr="003F3476">
        <w:t xml:space="preserve">UUCW </w:t>
      </w:r>
      <w:r>
        <w:t xml:space="preserve">= </w:t>
      </w:r>
    </w:p>
    <w:p w14:paraId="3BD338FB" w14:textId="15EEE387" w:rsidR="0037636F" w:rsidRDefault="003F3476" w:rsidP="003F3476">
      <w:pPr>
        <w:ind w:firstLine="0"/>
      </w:pPr>
      <w:r>
        <w:t>Na Tabela</w:t>
      </w:r>
      <w:r w:rsidR="00E41430">
        <w:t xml:space="preserve"> 8</w:t>
      </w:r>
      <w:r>
        <w:t xml:space="preserve"> mostra os f</w:t>
      </w:r>
      <w:r w:rsidRPr="003F3476">
        <w:t>atores</w:t>
      </w:r>
      <w:r>
        <w:t xml:space="preserve"> de </w:t>
      </w:r>
      <w:r w:rsidRPr="003F3476">
        <w:t>complexidade</w:t>
      </w:r>
      <w:r>
        <w:t xml:space="preserve"> </w:t>
      </w:r>
      <w:r w:rsidRPr="003F3476">
        <w:t>técnica</w:t>
      </w:r>
      <w:r>
        <w:t xml:space="preserve"> e os respctivos pesos</w:t>
      </w:r>
      <w:r w:rsidR="00E41430">
        <w:t xml:space="preserve"> para a formúla:</w:t>
      </w:r>
      <w:r w:rsidR="00E41430">
        <w:br/>
        <w:t>TCF = 0.6 + (0.01 * tfactor)</w:t>
      </w:r>
    </w:p>
    <w:p w14:paraId="4828647A" w14:textId="77777777" w:rsidR="00E41430" w:rsidRDefault="00E41430" w:rsidP="00E41430">
      <w:pPr>
        <w:ind w:firstLine="0"/>
      </w:pPr>
      <w:r>
        <w:t>tfactor = ∑ (peso * nível de influência)</w:t>
      </w:r>
    </w:p>
    <w:p w14:paraId="4A2D5526" w14:textId="06DEB79F" w:rsidR="00E41430" w:rsidRPr="003F3476" w:rsidRDefault="00E41430" w:rsidP="00E41430">
      <w:pPr>
        <w:ind w:firstLine="0"/>
      </w:pPr>
      <w:r>
        <w:t>O nível de influência é um valor entre 0 e 5 que indica a relevância ou criticidade de cada fator, ou seja, 0 não é relevante e 5 é essencial.</w:t>
      </w:r>
    </w:p>
    <w:p w14:paraId="48C9DE86" w14:textId="005A9EC3" w:rsidR="00D16AB8" w:rsidRPr="00D16AB8" w:rsidRDefault="00D16AB8" w:rsidP="00D16AB8">
      <w:pPr>
        <w:pStyle w:val="Legenda"/>
        <w:keepNext/>
        <w:rPr>
          <w:rFonts w:ascii="Arial" w:hAnsi="Arial" w:cs="Arial"/>
          <w:color w:val="auto"/>
          <w:sz w:val="24"/>
          <w:szCs w:val="24"/>
        </w:rPr>
      </w:pPr>
      <w:r w:rsidRPr="00D16AB8">
        <w:rPr>
          <w:rFonts w:ascii="Arial" w:hAnsi="Arial" w:cs="Arial"/>
          <w:color w:val="auto"/>
          <w:sz w:val="24"/>
          <w:szCs w:val="24"/>
        </w:rPr>
        <w:t xml:space="preserve">Tabela </w:t>
      </w:r>
      <w:r w:rsidRPr="00D16AB8">
        <w:rPr>
          <w:rFonts w:ascii="Arial" w:hAnsi="Arial" w:cs="Arial"/>
          <w:color w:val="auto"/>
          <w:sz w:val="24"/>
          <w:szCs w:val="24"/>
        </w:rPr>
        <w:fldChar w:fldCharType="begin"/>
      </w:r>
      <w:r w:rsidRPr="00D16AB8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D16AB8">
        <w:rPr>
          <w:rFonts w:ascii="Arial" w:hAnsi="Arial" w:cs="Arial"/>
          <w:color w:val="auto"/>
          <w:sz w:val="24"/>
          <w:szCs w:val="24"/>
        </w:rPr>
        <w:fldChar w:fldCharType="separate"/>
      </w:r>
      <w:r w:rsidR="00871F5D">
        <w:rPr>
          <w:rFonts w:ascii="Arial" w:hAnsi="Arial" w:cs="Arial"/>
          <w:noProof/>
          <w:color w:val="auto"/>
          <w:sz w:val="24"/>
          <w:szCs w:val="24"/>
        </w:rPr>
        <w:t>8</w:t>
      </w:r>
      <w:r w:rsidRPr="00D16AB8">
        <w:rPr>
          <w:rFonts w:ascii="Arial" w:hAnsi="Arial" w:cs="Arial"/>
          <w:color w:val="auto"/>
          <w:sz w:val="24"/>
          <w:szCs w:val="24"/>
        </w:rPr>
        <w:fldChar w:fldCharType="end"/>
      </w:r>
      <w:r w:rsidRPr="00D16AB8">
        <w:rPr>
          <w:rFonts w:ascii="Arial" w:hAnsi="Arial" w:cs="Arial"/>
          <w:color w:val="auto"/>
          <w:sz w:val="24"/>
          <w:szCs w:val="24"/>
        </w:rPr>
        <w:t xml:space="preserve"> - Fatores de complexidade técnica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3685"/>
        <w:gridCol w:w="851"/>
      </w:tblGrid>
      <w:tr w:rsidR="0037636F" w14:paraId="5FD4F9C0" w14:textId="77777777" w:rsidTr="00871F5D">
        <w:tc>
          <w:tcPr>
            <w:tcW w:w="988" w:type="dxa"/>
          </w:tcPr>
          <w:p w14:paraId="3BD7D580" w14:textId="349EF77A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Fator</w:t>
            </w:r>
          </w:p>
        </w:tc>
        <w:tc>
          <w:tcPr>
            <w:tcW w:w="3685" w:type="dxa"/>
          </w:tcPr>
          <w:p w14:paraId="62265721" w14:textId="4632D941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Descrição</w:t>
            </w:r>
          </w:p>
        </w:tc>
        <w:tc>
          <w:tcPr>
            <w:tcW w:w="851" w:type="dxa"/>
          </w:tcPr>
          <w:p w14:paraId="73E97FB3" w14:textId="5F77E4D0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Peso</w:t>
            </w:r>
          </w:p>
        </w:tc>
      </w:tr>
      <w:tr w:rsidR="0037636F" w14:paraId="37433C9D" w14:textId="77777777" w:rsidTr="00871F5D">
        <w:tc>
          <w:tcPr>
            <w:tcW w:w="988" w:type="dxa"/>
          </w:tcPr>
          <w:p w14:paraId="087E212E" w14:textId="1B30A958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T1</w:t>
            </w:r>
          </w:p>
        </w:tc>
        <w:tc>
          <w:tcPr>
            <w:tcW w:w="3685" w:type="dxa"/>
          </w:tcPr>
          <w:p w14:paraId="69CBA0CC" w14:textId="0419B0C6" w:rsidR="0037636F" w:rsidRDefault="003F3476" w:rsidP="00D16AB8">
            <w:pPr>
              <w:tabs>
                <w:tab w:val="right" w:pos="3328"/>
              </w:tabs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Sistema distribuído</w:t>
            </w:r>
            <w:r w:rsidR="00D16AB8">
              <w:rPr>
                <w:rFonts w:ascii="Arial" w:hAnsi="Arial" w:cs="Arial"/>
                <w:sz w:val="22"/>
                <w:szCs w:val="22"/>
                <w:lang w:val="pt-BR"/>
              </w:rPr>
              <w:tab/>
            </w:r>
          </w:p>
        </w:tc>
        <w:tc>
          <w:tcPr>
            <w:tcW w:w="851" w:type="dxa"/>
          </w:tcPr>
          <w:p w14:paraId="43E4B010" w14:textId="47FEF73C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2</w:t>
            </w:r>
          </w:p>
        </w:tc>
      </w:tr>
      <w:tr w:rsidR="0037636F" w14:paraId="316BF1E0" w14:textId="77777777" w:rsidTr="00871F5D">
        <w:tc>
          <w:tcPr>
            <w:tcW w:w="988" w:type="dxa"/>
          </w:tcPr>
          <w:p w14:paraId="297934F8" w14:textId="2843A8C0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T2</w:t>
            </w:r>
          </w:p>
        </w:tc>
        <w:tc>
          <w:tcPr>
            <w:tcW w:w="3685" w:type="dxa"/>
          </w:tcPr>
          <w:p w14:paraId="29F1D115" w14:textId="4BA31B6D" w:rsidR="0037636F" w:rsidRDefault="003F3476" w:rsidP="003F3476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Tempo de resposta</w:t>
            </w:r>
          </w:p>
        </w:tc>
        <w:tc>
          <w:tcPr>
            <w:tcW w:w="851" w:type="dxa"/>
          </w:tcPr>
          <w:p w14:paraId="3CEED4F1" w14:textId="1B5F8C1F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2</w:t>
            </w:r>
          </w:p>
        </w:tc>
      </w:tr>
      <w:tr w:rsidR="0037636F" w14:paraId="2056EF7A" w14:textId="77777777" w:rsidTr="00871F5D">
        <w:tc>
          <w:tcPr>
            <w:tcW w:w="988" w:type="dxa"/>
          </w:tcPr>
          <w:p w14:paraId="152AED6D" w14:textId="1A2A0077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T3</w:t>
            </w:r>
          </w:p>
        </w:tc>
        <w:tc>
          <w:tcPr>
            <w:tcW w:w="3685" w:type="dxa"/>
          </w:tcPr>
          <w:p w14:paraId="2AE33A47" w14:textId="78C04AC6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Eficiência</w:t>
            </w:r>
          </w:p>
        </w:tc>
        <w:tc>
          <w:tcPr>
            <w:tcW w:w="851" w:type="dxa"/>
          </w:tcPr>
          <w:p w14:paraId="6A3F7ACD" w14:textId="3B8F3423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  <w:tr w:rsidR="0037636F" w14:paraId="0ABE3E12" w14:textId="77777777" w:rsidTr="00871F5D">
        <w:tc>
          <w:tcPr>
            <w:tcW w:w="988" w:type="dxa"/>
          </w:tcPr>
          <w:p w14:paraId="422DEF77" w14:textId="0A2FDC04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T4</w:t>
            </w:r>
          </w:p>
        </w:tc>
        <w:tc>
          <w:tcPr>
            <w:tcW w:w="3685" w:type="dxa"/>
          </w:tcPr>
          <w:p w14:paraId="77488164" w14:textId="715F08D1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Processamento</w:t>
            </w:r>
            <w:r>
              <w:rPr>
                <w:rFonts w:ascii="Arial" w:hAnsi="Arial" w:cs="Arial"/>
                <w:sz w:val="22"/>
                <w:szCs w:val="22"/>
                <w:lang w:val="pt-BR"/>
              </w:rPr>
              <w:t xml:space="preserve"> </w:t>
            </w: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interno complexo</w:t>
            </w:r>
          </w:p>
        </w:tc>
        <w:tc>
          <w:tcPr>
            <w:tcW w:w="851" w:type="dxa"/>
          </w:tcPr>
          <w:p w14:paraId="3398DF60" w14:textId="7FD0095D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  <w:tr w:rsidR="0037636F" w14:paraId="59D671FB" w14:textId="77777777" w:rsidTr="00871F5D">
        <w:tc>
          <w:tcPr>
            <w:tcW w:w="988" w:type="dxa"/>
          </w:tcPr>
          <w:p w14:paraId="3F5FE3FF" w14:textId="62160B14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T5</w:t>
            </w:r>
          </w:p>
        </w:tc>
        <w:tc>
          <w:tcPr>
            <w:tcW w:w="3685" w:type="dxa"/>
          </w:tcPr>
          <w:p w14:paraId="5CBA94F6" w14:textId="2DE5AED7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 xml:space="preserve">Código </w:t>
            </w:r>
            <w:proofErr w:type="spellStart"/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reusável</w:t>
            </w:r>
            <w:proofErr w:type="spellEnd"/>
          </w:p>
        </w:tc>
        <w:tc>
          <w:tcPr>
            <w:tcW w:w="851" w:type="dxa"/>
          </w:tcPr>
          <w:p w14:paraId="7CF18DB6" w14:textId="6B042F24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  <w:tr w:rsidR="0037636F" w14:paraId="7062CF29" w14:textId="77777777" w:rsidTr="00871F5D">
        <w:tc>
          <w:tcPr>
            <w:tcW w:w="988" w:type="dxa"/>
          </w:tcPr>
          <w:p w14:paraId="12DF958F" w14:textId="4B283671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T6</w:t>
            </w:r>
          </w:p>
        </w:tc>
        <w:tc>
          <w:tcPr>
            <w:tcW w:w="3685" w:type="dxa"/>
          </w:tcPr>
          <w:p w14:paraId="26794D97" w14:textId="7AFCE4C8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Facilidade de instalação</w:t>
            </w:r>
          </w:p>
        </w:tc>
        <w:tc>
          <w:tcPr>
            <w:tcW w:w="851" w:type="dxa"/>
          </w:tcPr>
          <w:p w14:paraId="16A26E01" w14:textId="2C37C67D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0.5</w:t>
            </w:r>
          </w:p>
        </w:tc>
      </w:tr>
      <w:tr w:rsidR="0037636F" w14:paraId="639E55CB" w14:textId="77777777" w:rsidTr="00871F5D">
        <w:tc>
          <w:tcPr>
            <w:tcW w:w="988" w:type="dxa"/>
          </w:tcPr>
          <w:p w14:paraId="19B25DF2" w14:textId="5E51D3CB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T7</w:t>
            </w:r>
          </w:p>
        </w:tc>
        <w:tc>
          <w:tcPr>
            <w:tcW w:w="3685" w:type="dxa"/>
          </w:tcPr>
          <w:p w14:paraId="6ACABEBD" w14:textId="637030D3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Facilidade de uso</w:t>
            </w:r>
          </w:p>
        </w:tc>
        <w:tc>
          <w:tcPr>
            <w:tcW w:w="851" w:type="dxa"/>
          </w:tcPr>
          <w:p w14:paraId="7F0450D7" w14:textId="7C6F5354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0.5</w:t>
            </w:r>
          </w:p>
        </w:tc>
      </w:tr>
      <w:tr w:rsidR="0037636F" w14:paraId="6968DEE3" w14:textId="77777777" w:rsidTr="00871F5D">
        <w:tc>
          <w:tcPr>
            <w:tcW w:w="988" w:type="dxa"/>
          </w:tcPr>
          <w:p w14:paraId="4C4E392B" w14:textId="4475A072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T8</w:t>
            </w:r>
          </w:p>
        </w:tc>
        <w:tc>
          <w:tcPr>
            <w:tcW w:w="3685" w:type="dxa"/>
          </w:tcPr>
          <w:p w14:paraId="6FF3FA17" w14:textId="2C8EF637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Portabilidade</w:t>
            </w:r>
          </w:p>
        </w:tc>
        <w:tc>
          <w:tcPr>
            <w:tcW w:w="851" w:type="dxa"/>
          </w:tcPr>
          <w:p w14:paraId="7DCE2B87" w14:textId="55DCABF5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2</w:t>
            </w:r>
          </w:p>
        </w:tc>
      </w:tr>
      <w:tr w:rsidR="0037636F" w14:paraId="4C5E4E36" w14:textId="77777777" w:rsidTr="00871F5D">
        <w:tc>
          <w:tcPr>
            <w:tcW w:w="988" w:type="dxa"/>
          </w:tcPr>
          <w:p w14:paraId="773BAC9D" w14:textId="609A0360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T9</w:t>
            </w:r>
          </w:p>
        </w:tc>
        <w:tc>
          <w:tcPr>
            <w:tcW w:w="3685" w:type="dxa"/>
          </w:tcPr>
          <w:p w14:paraId="4759F06E" w14:textId="58F46DBC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Facilidade de mudanças</w:t>
            </w:r>
          </w:p>
        </w:tc>
        <w:tc>
          <w:tcPr>
            <w:tcW w:w="851" w:type="dxa"/>
          </w:tcPr>
          <w:p w14:paraId="60698D4B" w14:textId="0DBDCC52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  <w:tr w:rsidR="0037636F" w14:paraId="6397826F" w14:textId="77777777" w:rsidTr="00871F5D">
        <w:tc>
          <w:tcPr>
            <w:tcW w:w="988" w:type="dxa"/>
          </w:tcPr>
          <w:p w14:paraId="58EB50E5" w14:textId="107C64D9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T10</w:t>
            </w:r>
          </w:p>
        </w:tc>
        <w:tc>
          <w:tcPr>
            <w:tcW w:w="3685" w:type="dxa"/>
          </w:tcPr>
          <w:p w14:paraId="568B54E1" w14:textId="0139723E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Concorrência</w:t>
            </w:r>
          </w:p>
        </w:tc>
        <w:tc>
          <w:tcPr>
            <w:tcW w:w="851" w:type="dxa"/>
          </w:tcPr>
          <w:p w14:paraId="3A4426F6" w14:textId="455411FF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  <w:tr w:rsidR="0037636F" w14:paraId="29814151" w14:textId="77777777" w:rsidTr="00871F5D">
        <w:tc>
          <w:tcPr>
            <w:tcW w:w="988" w:type="dxa"/>
          </w:tcPr>
          <w:p w14:paraId="4673B8B6" w14:textId="22BC3045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T11</w:t>
            </w:r>
          </w:p>
        </w:tc>
        <w:tc>
          <w:tcPr>
            <w:tcW w:w="3685" w:type="dxa"/>
          </w:tcPr>
          <w:p w14:paraId="6081F688" w14:textId="24911EB2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Recursos especiais de segurança</w:t>
            </w:r>
          </w:p>
        </w:tc>
        <w:tc>
          <w:tcPr>
            <w:tcW w:w="851" w:type="dxa"/>
          </w:tcPr>
          <w:p w14:paraId="74DBA621" w14:textId="454343EB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  <w:tr w:rsidR="0037636F" w14:paraId="2452ACA5" w14:textId="77777777" w:rsidTr="00871F5D">
        <w:tc>
          <w:tcPr>
            <w:tcW w:w="988" w:type="dxa"/>
          </w:tcPr>
          <w:p w14:paraId="5EB387AE" w14:textId="22CA3DC4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T12</w:t>
            </w:r>
          </w:p>
        </w:tc>
        <w:tc>
          <w:tcPr>
            <w:tcW w:w="3685" w:type="dxa"/>
          </w:tcPr>
          <w:p w14:paraId="28691473" w14:textId="3B48A366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Acessível por terceiros</w:t>
            </w:r>
          </w:p>
        </w:tc>
        <w:tc>
          <w:tcPr>
            <w:tcW w:w="851" w:type="dxa"/>
          </w:tcPr>
          <w:p w14:paraId="62424B61" w14:textId="409177DF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  <w:tr w:rsidR="0037636F" w14:paraId="5A174C0E" w14:textId="77777777" w:rsidTr="00871F5D">
        <w:tc>
          <w:tcPr>
            <w:tcW w:w="988" w:type="dxa"/>
          </w:tcPr>
          <w:p w14:paraId="12B5F8B5" w14:textId="21760733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T23</w:t>
            </w:r>
          </w:p>
        </w:tc>
        <w:tc>
          <w:tcPr>
            <w:tcW w:w="3685" w:type="dxa"/>
          </w:tcPr>
          <w:p w14:paraId="6A12E529" w14:textId="164AB8E0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Requer treinamento especial</w:t>
            </w:r>
          </w:p>
        </w:tc>
        <w:tc>
          <w:tcPr>
            <w:tcW w:w="851" w:type="dxa"/>
          </w:tcPr>
          <w:p w14:paraId="71EE3294" w14:textId="27B07643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</w:tbl>
    <w:p w14:paraId="7BF935F1" w14:textId="15C6E6E9" w:rsidR="00E41430" w:rsidRDefault="0037636F" w:rsidP="0037636F">
      <w:pPr>
        <w:rPr>
          <w:rFonts w:ascii="Arial" w:hAnsi="Arial"/>
          <w:color w:val="FFFFFF"/>
          <w:spacing w:val="-5"/>
          <w:sz w:val="60"/>
          <w:szCs w:val="60"/>
          <w:shd w:val="clear" w:color="auto" w:fill="00B3D1"/>
        </w:rPr>
      </w:pPr>
      <w:r w:rsidRPr="00097343">
        <w:rPr>
          <w:rFonts w:ascii="Arial" w:hAnsi="Arial" w:cs="Arial"/>
          <w:sz w:val="22"/>
          <w:szCs w:val="22"/>
          <w:lang w:val="pt-BR"/>
        </w:rPr>
        <w:t xml:space="preserve">Fonte: </w:t>
      </w:r>
      <w:r w:rsidRPr="00403B2F">
        <w:rPr>
          <w:rFonts w:ascii="Arial" w:hAnsi="Arial" w:cs="Arial"/>
          <w:sz w:val="22"/>
          <w:szCs w:val="22"/>
          <w:lang w:val="pt-BR"/>
        </w:rPr>
        <w:t>(KARNER, 1993)</w:t>
      </w:r>
    </w:p>
    <w:p w14:paraId="32E46BF5" w14:textId="7D727525" w:rsidR="00E41430" w:rsidRDefault="00E41430" w:rsidP="00E41430">
      <w:pPr>
        <w:ind w:firstLine="0"/>
      </w:pPr>
      <w:r>
        <w:t xml:space="preserve">TCF = </w:t>
      </w:r>
    </w:p>
    <w:p w14:paraId="27159C2B" w14:textId="77777777" w:rsidR="00871F5D" w:rsidRDefault="00871F5D" w:rsidP="00871F5D">
      <w:pPr>
        <w:ind w:firstLine="0"/>
      </w:pPr>
      <w:r>
        <w:t>O cálculo dos fatores ambientais é:</w:t>
      </w:r>
    </w:p>
    <w:p w14:paraId="24E83DD7" w14:textId="2FA59918" w:rsidR="00871F5D" w:rsidRDefault="00871F5D" w:rsidP="00871F5D">
      <w:pPr>
        <w:ind w:firstLine="0"/>
      </w:pPr>
      <w:r>
        <w:t>EF = 1.4 + (-</w:t>
      </w:r>
      <w:r w:rsidR="00C4242B">
        <w:t>0</w:t>
      </w:r>
      <w:r>
        <w:t>.03 *efactor)</w:t>
      </w:r>
    </w:p>
    <w:p w14:paraId="7C991673" w14:textId="5C53D57D" w:rsidR="00871F5D" w:rsidRDefault="00871F5D" w:rsidP="00871F5D">
      <w:pPr>
        <w:ind w:firstLine="0"/>
      </w:pPr>
      <w:r>
        <w:lastRenderedPageBreak/>
        <w:t>efactor = ∑ (peso * nível de satisfação)</w:t>
      </w:r>
    </w:p>
    <w:p w14:paraId="2B04FDCF" w14:textId="417ABBD6" w:rsidR="00871F5D" w:rsidRDefault="00871F5D" w:rsidP="00871F5D">
      <w:pPr>
        <w:ind w:firstLine="0"/>
      </w:pPr>
      <w:r>
        <w:t>O nível de satisfação é um valor entre 0 e 5 que indica o grau em que cada característica é satisfeita, ou seja, 0 é insatisfatório e 5 é plenamente satisfatório na Tabela 9 contém as informações para cálculo do EF</w:t>
      </w:r>
      <w:r w:rsidR="00C4242B">
        <w:t>.</w:t>
      </w:r>
    </w:p>
    <w:p w14:paraId="5C2C7EA6" w14:textId="11EFABAA" w:rsidR="00871F5D" w:rsidRPr="00C4242B" w:rsidRDefault="00871F5D" w:rsidP="00871F5D">
      <w:pPr>
        <w:pStyle w:val="Legenda"/>
        <w:keepNext/>
        <w:rPr>
          <w:rFonts w:ascii="Arial" w:hAnsi="Arial" w:cs="Arial"/>
          <w:i w:val="0"/>
          <w:color w:val="auto"/>
          <w:sz w:val="24"/>
          <w:szCs w:val="24"/>
        </w:rPr>
      </w:pPr>
      <w:r w:rsidRPr="00C4242B">
        <w:rPr>
          <w:rFonts w:ascii="Arial" w:hAnsi="Arial" w:cs="Arial"/>
          <w:i w:val="0"/>
          <w:color w:val="auto"/>
          <w:sz w:val="24"/>
          <w:szCs w:val="24"/>
        </w:rPr>
        <w:t xml:space="preserve">Tabela </w:t>
      </w:r>
      <w:r w:rsidRPr="00C4242B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C4242B">
        <w:rPr>
          <w:rFonts w:ascii="Arial" w:hAnsi="Arial" w:cs="Arial"/>
          <w:i w:val="0"/>
          <w:color w:val="auto"/>
          <w:sz w:val="24"/>
          <w:szCs w:val="24"/>
        </w:rPr>
        <w:instrText xml:space="preserve"> SEQ Tabela \* ARABIC </w:instrText>
      </w:r>
      <w:r w:rsidRPr="00C4242B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Pr="00C4242B">
        <w:rPr>
          <w:rFonts w:ascii="Arial" w:hAnsi="Arial" w:cs="Arial"/>
          <w:i w:val="0"/>
          <w:noProof/>
          <w:color w:val="auto"/>
          <w:sz w:val="24"/>
          <w:szCs w:val="24"/>
        </w:rPr>
        <w:t>9</w:t>
      </w:r>
      <w:r w:rsidRPr="00C4242B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C4242B">
        <w:rPr>
          <w:rFonts w:ascii="Arial" w:hAnsi="Arial" w:cs="Arial"/>
          <w:i w:val="0"/>
          <w:color w:val="auto"/>
          <w:sz w:val="24"/>
          <w:szCs w:val="24"/>
        </w:rPr>
        <w:t xml:space="preserve"> - Fatores ambientais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5502"/>
        <w:gridCol w:w="3246"/>
      </w:tblGrid>
      <w:tr w:rsidR="00D16AB8" w14:paraId="00B02A26" w14:textId="77777777" w:rsidTr="00871F5D">
        <w:tc>
          <w:tcPr>
            <w:tcW w:w="988" w:type="dxa"/>
          </w:tcPr>
          <w:p w14:paraId="13FA03FA" w14:textId="07880694" w:rsidR="00D16AB8" w:rsidRDefault="00871F5D" w:rsidP="00E41430">
            <w:pPr>
              <w:ind w:firstLine="0"/>
            </w:pPr>
            <w:r>
              <w:t>Fator</w:t>
            </w:r>
          </w:p>
        </w:tc>
        <w:tc>
          <w:tcPr>
            <w:tcW w:w="5502" w:type="dxa"/>
          </w:tcPr>
          <w:p w14:paraId="7977542D" w14:textId="3F911825" w:rsidR="00D16AB8" w:rsidRDefault="00871F5D" w:rsidP="00E41430">
            <w:pPr>
              <w:ind w:firstLine="0"/>
            </w:pPr>
            <w:r>
              <w:t>Descrição</w:t>
            </w:r>
          </w:p>
        </w:tc>
        <w:tc>
          <w:tcPr>
            <w:tcW w:w="3246" w:type="dxa"/>
          </w:tcPr>
          <w:p w14:paraId="71E531B0" w14:textId="1C6839C5" w:rsidR="00D16AB8" w:rsidRDefault="00871F5D" w:rsidP="00E41430">
            <w:pPr>
              <w:ind w:firstLine="0"/>
            </w:pPr>
            <w:r>
              <w:t>Peso</w:t>
            </w:r>
          </w:p>
        </w:tc>
      </w:tr>
      <w:tr w:rsidR="00D16AB8" w14:paraId="24B673AE" w14:textId="77777777" w:rsidTr="00871F5D">
        <w:tc>
          <w:tcPr>
            <w:tcW w:w="988" w:type="dxa"/>
          </w:tcPr>
          <w:p w14:paraId="014D9501" w14:textId="068B24BD" w:rsidR="00D16AB8" w:rsidRDefault="00871F5D" w:rsidP="00E41430">
            <w:pPr>
              <w:ind w:firstLine="0"/>
            </w:pPr>
            <w:r>
              <w:t>E1</w:t>
            </w:r>
          </w:p>
        </w:tc>
        <w:tc>
          <w:tcPr>
            <w:tcW w:w="5502" w:type="dxa"/>
          </w:tcPr>
          <w:p w14:paraId="1859E663" w14:textId="7AFA364F" w:rsidR="00D16AB8" w:rsidRDefault="00871F5D" w:rsidP="00871F5D">
            <w:pPr>
              <w:ind w:firstLine="0"/>
            </w:pPr>
            <w:r>
              <w:t>Familiaridade com algum processo formal</w:t>
            </w:r>
          </w:p>
        </w:tc>
        <w:tc>
          <w:tcPr>
            <w:tcW w:w="3246" w:type="dxa"/>
          </w:tcPr>
          <w:p w14:paraId="4BE82A95" w14:textId="6F5E8CC8" w:rsidR="00D16AB8" w:rsidRDefault="00871F5D" w:rsidP="00E41430">
            <w:pPr>
              <w:ind w:firstLine="0"/>
            </w:pPr>
            <w:r>
              <w:t>1.5</w:t>
            </w:r>
          </w:p>
        </w:tc>
      </w:tr>
      <w:tr w:rsidR="00D16AB8" w14:paraId="45124D09" w14:textId="77777777" w:rsidTr="00871F5D">
        <w:tc>
          <w:tcPr>
            <w:tcW w:w="988" w:type="dxa"/>
          </w:tcPr>
          <w:p w14:paraId="06809868" w14:textId="4AF80822" w:rsidR="00D16AB8" w:rsidRDefault="00871F5D" w:rsidP="00E41430">
            <w:pPr>
              <w:ind w:firstLine="0"/>
            </w:pPr>
            <w:r>
              <w:t>E2</w:t>
            </w:r>
          </w:p>
        </w:tc>
        <w:tc>
          <w:tcPr>
            <w:tcW w:w="5502" w:type="dxa"/>
          </w:tcPr>
          <w:p w14:paraId="0E63781E" w14:textId="6CA4F4C9" w:rsidR="00D16AB8" w:rsidRDefault="00871F5D" w:rsidP="00871F5D">
            <w:pPr>
              <w:ind w:firstLine="0"/>
            </w:pPr>
            <w:r>
              <w:t>Experiência com a aplicação em desenvolvimento</w:t>
            </w:r>
          </w:p>
        </w:tc>
        <w:tc>
          <w:tcPr>
            <w:tcW w:w="3246" w:type="dxa"/>
          </w:tcPr>
          <w:p w14:paraId="1903E26E" w14:textId="783A4BAD" w:rsidR="00D16AB8" w:rsidRDefault="00871F5D" w:rsidP="00E41430">
            <w:pPr>
              <w:ind w:firstLine="0"/>
            </w:pPr>
            <w:r>
              <w:t>0.5</w:t>
            </w:r>
          </w:p>
        </w:tc>
      </w:tr>
      <w:tr w:rsidR="00D16AB8" w14:paraId="03F6B4DA" w14:textId="77777777" w:rsidTr="00871F5D">
        <w:tc>
          <w:tcPr>
            <w:tcW w:w="988" w:type="dxa"/>
          </w:tcPr>
          <w:p w14:paraId="6A221926" w14:textId="0E36AF73" w:rsidR="00D16AB8" w:rsidRDefault="00871F5D" w:rsidP="00E41430">
            <w:pPr>
              <w:ind w:firstLine="0"/>
            </w:pPr>
            <w:r>
              <w:t>E3</w:t>
            </w:r>
          </w:p>
        </w:tc>
        <w:tc>
          <w:tcPr>
            <w:tcW w:w="5502" w:type="dxa"/>
          </w:tcPr>
          <w:p w14:paraId="392BC090" w14:textId="37233647" w:rsidR="00D16AB8" w:rsidRDefault="00871F5D" w:rsidP="00E41430">
            <w:pPr>
              <w:ind w:firstLine="0"/>
            </w:pPr>
            <w:r>
              <w:t>Experiência com orientação a objetos</w:t>
            </w:r>
          </w:p>
        </w:tc>
        <w:tc>
          <w:tcPr>
            <w:tcW w:w="3246" w:type="dxa"/>
          </w:tcPr>
          <w:p w14:paraId="5E873485" w14:textId="6F763616" w:rsidR="00D16AB8" w:rsidRDefault="00871F5D" w:rsidP="00E41430">
            <w:pPr>
              <w:ind w:firstLine="0"/>
            </w:pPr>
            <w:r>
              <w:t>1</w:t>
            </w:r>
          </w:p>
        </w:tc>
      </w:tr>
      <w:tr w:rsidR="00D16AB8" w14:paraId="75DC8A28" w14:textId="77777777" w:rsidTr="00871F5D">
        <w:tc>
          <w:tcPr>
            <w:tcW w:w="988" w:type="dxa"/>
          </w:tcPr>
          <w:p w14:paraId="2A84BD34" w14:textId="7F8FE969" w:rsidR="00D16AB8" w:rsidRDefault="00871F5D" w:rsidP="00E41430">
            <w:pPr>
              <w:ind w:firstLine="0"/>
            </w:pPr>
            <w:r>
              <w:t>E4</w:t>
            </w:r>
          </w:p>
        </w:tc>
        <w:tc>
          <w:tcPr>
            <w:tcW w:w="5502" w:type="dxa"/>
          </w:tcPr>
          <w:p w14:paraId="415B3B99" w14:textId="160773AB" w:rsidR="00D16AB8" w:rsidRDefault="00871F5D" w:rsidP="00871F5D">
            <w:pPr>
              <w:ind w:firstLine="0"/>
            </w:pPr>
            <w:r>
              <w:t>Presença de analista com alguma experiência</w:t>
            </w:r>
          </w:p>
        </w:tc>
        <w:tc>
          <w:tcPr>
            <w:tcW w:w="3246" w:type="dxa"/>
          </w:tcPr>
          <w:p w14:paraId="640A2FE7" w14:textId="0CCC947E" w:rsidR="00D16AB8" w:rsidRDefault="00871F5D" w:rsidP="00E41430">
            <w:pPr>
              <w:ind w:firstLine="0"/>
            </w:pPr>
            <w:r>
              <w:t>0.5</w:t>
            </w:r>
          </w:p>
        </w:tc>
      </w:tr>
      <w:tr w:rsidR="00D16AB8" w14:paraId="25FBBDE9" w14:textId="77777777" w:rsidTr="00871F5D">
        <w:tc>
          <w:tcPr>
            <w:tcW w:w="988" w:type="dxa"/>
          </w:tcPr>
          <w:p w14:paraId="28AD072F" w14:textId="77023EAA" w:rsidR="00D16AB8" w:rsidRDefault="00871F5D" w:rsidP="00E41430">
            <w:pPr>
              <w:ind w:firstLine="0"/>
            </w:pPr>
            <w:r>
              <w:t>E5</w:t>
            </w:r>
          </w:p>
        </w:tc>
        <w:tc>
          <w:tcPr>
            <w:tcW w:w="5502" w:type="dxa"/>
          </w:tcPr>
          <w:p w14:paraId="10F96A39" w14:textId="345537C9" w:rsidR="00D16AB8" w:rsidRDefault="00871F5D" w:rsidP="00E41430">
            <w:pPr>
              <w:ind w:firstLine="0"/>
            </w:pPr>
            <w:r>
              <w:t>Motivação</w:t>
            </w:r>
          </w:p>
        </w:tc>
        <w:tc>
          <w:tcPr>
            <w:tcW w:w="3246" w:type="dxa"/>
          </w:tcPr>
          <w:p w14:paraId="4B6CBF82" w14:textId="1F69543B" w:rsidR="00D16AB8" w:rsidRDefault="00871F5D" w:rsidP="00E41430">
            <w:pPr>
              <w:ind w:firstLine="0"/>
            </w:pPr>
            <w:r>
              <w:t>1</w:t>
            </w:r>
          </w:p>
        </w:tc>
      </w:tr>
      <w:tr w:rsidR="00D16AB8" w14:paraId="11860A5D" w14:textId="77777777" w:rsidTr="00871F5D">
        <w:tc>
          <w:tcPr>
            <w:tcW w:w="988" w:type="dxa"/>
          </w:tcPr>
          <w:p w14:paraId="45B16BC3" w14:textId="0715046D" w:rsidR="00D16AB8" w:rsidRDefault="00871F5D" w:rsidP="00E41430">
            <w:pPr>
              <w:ind w:firstLine="0"/>
            </w:pPr>
            <w:r>
              <w:t>E6</w:t>
            </w:r>
          </w:p>
        </w:tc>
        <w:tc>
          <w:tcPr>
            <w:tcW w:w="5502" w:type="dxa"/>
          </w:tcPr>
          <w:p w14:paraId="427FE2B2" w14:textId="54307676" w:rsidR="00D16AB8" w:rsidRDefault="00871F5D" w:rsidP="00E41430">
            <w:pPr>
              <w:ind w:firstLine="0"/>
            </w:pPr>
            <w:r>
              <w:t>Requisitos estáveis</w:t>
            </w:r>
          </w:p>
        </w:tc>
        <w:tc>
          <w:tcPr>
            <w:tcW w:w="3246" w:type="dxa"/>
          </w:tcPr>
          <w:p w14:paraId="3F288BC0" w14:textId="26D12697" w:rsidR="00D16AB8" w:rsidRDefault="00871F5D" w:rsidP="00E41430">
            <w:pPr>
              <w:ind w:firstLine="0"/>
            </w:pPr>
            <w:r>
              <w:t>2</w:t>
            </w:r>
          </w:p>
        </w:tc>
      </w:tr>
      <w:tr w:rsidR="00D16AB8" w14:paraId="2DDEE359" w14:textId="77777777" w:rsidTr="00871F5D">
        <w:tc>
          <w:tcPr>
            <w:tcW w:w="988" w:type="dxa"/>
          </w:tcPr>
          <w:p w14:paraId="5E483B72" w14:textId="714668AD" w:rsidR="00D16AB8" w:rsidRDefault="00871F5D" w:rsidP="00E41430">
            <w:pPr>
              <w:ind w:firstLine="0"/>
            </w:pPr>
            <w:r>
              <w:t>E7</w:t>
            </w:r>
          </w:p>
        </w:tc>
        <w:tc>
          <w:tcPr>
            <w:tcW w:w="5502" w:type="dxa"/>
          </w:tcPr>
          <w:p w14:paraId="141D5DF5" w14:textId="7E84623D" w:rsidR="00D16AB8" w:rsidRDefault="00871F5D" w:rsidP="00E41430">
            <w:pPr>
              <w:ind w:firstLine="0"/>
            </w:pPr>
            <w:r>
              <w:t>Desenvolvedores em meio expediente</w:t>
            </w:r>
          </w:p>
        </w:tc>
        <w:tc>
          <w:tcPr>
            <w:tcW w:w="3246" w:type="dxa"/>
          </w:tcPr>
          <w:p w14:paraId="45AA35CD" w14:textId="73BCFC43" w:rsidR="00D16AB8" w:rsidRDefault="00871F5D" w:rsidP="00E41430">
            <w:pPr>
              <w:ind w:firstLine="0"/>
            </w:pPr>
            <w:r>
              <w:t>-1</w:t>
            </w:r>
          </w:p>
        </w:tc>
      </w:tr>
      <w:tr w:rsidR="00D16AB8" w14:paraId="56B80BF9" w14:textId="77777777" w:rsidTr="00871F5D">
        <w:tc>
          <w:tcPr>
            <w:tcW w:w="988" w:type="dxa"/>
          </w:tcPr>
          <w:p w14:paraId="5AC49A0F" w14:textId="68D884C9" w:rsidR="00D16AB8" w:rsidRDefault="00871F5D" w:rsidP="00E41430">
            <w:pPr>
              <w:ind w:firstLine="0"/>
            </w:pPr>
            <w:r>
              <w:t>0.5E8</w:t>
            </w:r>
          </w:p>
        </w:tc>
        <w:tc>
          <w:tcPr>
            <w:tcW w:w="5502" w:type="dxa"/>
          </w:tcPr>
          <w:p w14:paraId="43570B4A" w14:textId="457BAD59" w:rsidR="00D16AB8" w:rsidRDefault="00871F5D" w:rsidP="00871F5D">
            <w:pPr>
              <w:ind w:firstLine="0"/>
            </w:pPr>
            <w:r>
              <w:t>Dificuldade com as tecnologias que serão utilizadas</w:t>
            </w:r>
          </w:p>
        </w:tc>
        <w:tc>
          <w:tcPr>
            <w:tcW w:w="3246" w:type="dxa"/>
          </w:tcPr>
          <w:p w14:paraId="7D58E78D" w14:textId="462B1286" w:rsidR="00D16AB8" w:rsidRDefault="00871F5D" w:rsidP="00E41430">
            <w:pPr>
              <w:ind w:firstLine="0"/>
            </w:pPr>
            <w:r>
              <w:t>-1</w:t>
            </w:r>
          </w:p>
        </w:tc>
      </w:tr>
    </w:tbl>
    <w:p w14:paraId="4A96327E" w14:textId="1FC1E8B6" w:rsidR="00C4242B" w:rsidRPr="00C4242B" w:rsidRDefault="00871F5D" w:rsidP="00C4242B">
      <w:pPr>
        <w:jc w:val="left"/>
      </w:pPr>
      <w:r w:rsidRPr="00097343">
        <w:rPr>
          <w:rFonts w:ascii="Arial" w:hAnsi="Arial" w:cs="Arial"/>
          <w:sz w:val="22"/>
          <w:szCs w:val="22"/>
          <w:lang w:val="pt-BR"/>
        </w:rPr>
        <w:t xml:space="preserve">Fonte: </w:t>
      </w:r>
      <w:r w:rsidRPr="00403B2F">
        <w:rPr>
          <w:rFonts w:ascii="Arial" w:hAnsi="Arial" w:cs="Arial"/>
          <w:sz w:val="22"/>
          <w:szCs w:val="22"/>
          <w:lang w:val="pt-BR"/>
        </w:rPr>
        <w:t>(KARNER, 1993)</w:t>
      </w:r>
      <w:r w:rsidR="00C4242B">
        <w:rPr>
          <w:sz w:val="22"/>
          <w:szCs w:val="22"/>
          <w:lang w:val="pt-BR"/>
        </w:rPr>
        <w:br/>
      </w:r>
      <w:r w:rsidR="00C4242B">
        <w:t>P</w:t>
      </w:r>
      <w:r w:rsidR="00C4242B" w:rsidRPr="00C4242B">
        <w:t>eso final ajustado</w:t>
      </w:r>
      <w:r w:rsidR="00C4242B">
        <w:t xml:space="preserve"> </w:t>
      </w:r>
      <w:r w:rsidR="00C4242B" w:rsidRPr="00C4242B">
        <w:t>(AUCP) é calculado conforme</w:t>
      </w:r>
      <w:r w:rsidR="00C4242B">
        <w:t xml:space="preserve"> </w:t>
      </w:r>
      <w:r w:rsidR="00C4242B" w:rsidRPr="00C4242B">
        <w:t>a seguinte fórmula</w:t>
      </w:r>
      <w:r w:rsidR="00C4242B">
        <w:t>:</w:t>
      </w:r>
    </w:p>
    <w:p w14:paraId="46C7FA84" w14:textId="76397AE4" w:rsidR="00C4242B" w:rsidRDefault="00C4242B" w:rsidP="00C4242B">
      <w:pPr>
        <w:ind w:firstLine="0"/>
        <w:jc w:val="left"/>
      </w:pPr>
      <w:r w:rsidRPr="00C4242B">
        <w:t>AUCP = UUCP * TCF * EF</w:t>
      </w:r>
      <w:r>
        <w:br/>
        <w:t xml:space="preserve">AUCP = </w:t>
      </w:r>
      <w:r>
        <w:br/>
        <w:t xml:space="preserve">Total de pontos: </w:t>
      </w:r>
    </w:p>
    <w:p w14:paraId="0908755D" w14:textId="0287CDB1" w:rsidR="00C4242B" w:rsidRDefault="00C4242B" w:rsidP="00C4242B">
      <w:pPr>
        <w:ind w:firstLine="0"/>
        <w:jc w:val="left"/>
      </w:pPr>
      <w:r>
        <w:t>Com base em dados históricos, considere que produtividade média é: 8 PCU / pessoas-mês</w:t>
      </w:r>
    </w:p>
    <w:p w14:paraId="248B2696" w14:textId="48A1ECF9" w:rsidR="00C4242B" w:rsidRDefault="00C4242B" w:rsidP="00C4242B">
      <w:pPr>
        <w:ind w:firstLine="0"/>
        <w:jc w:val="left"/>
      </w:pPr>
      <w:r>
        <w:t xml:space="preserve">Custo médio = R$ 200,0 / PCU </w:t>
      </w:r>
    </w:p>
    <w:p w14:paraId="7A168B3C" w14:textId="3A188E2C" w:rsidR="00C4242B" w:rsidRDefault="00C4242B" w:rsidP="00C4242B">
      <w:pPr>
        <w:ind w:firstLine="0"/>
        <w:jc w:val="left"/>
      </w:pPr>
      <w:r>
        <w:t>Portanto, esforço estimado = (total de pontos) / n = x pessoas-mês</w:t>
      </w:r>
    </w:p>
    <w:p w14:paraId="1D158790" w14:textId="4B6DDDC0" w:rsidR="00E31CC2" w:rsidRDefault="00C4242B" w:rsidP="006D3B6C">
      <w:pPr>
        <w:ind w:firstLine="0"/>
        <w:jc w:val="left"/>
      </w:pPr>
      <w:r>
        <w:t>Custo estimado = 200,0 * 545 = R$ 109000,00</w:t>
      </w:r>
    </w:p>
    <w:p w14:paraId="50E0F314" w14:textId="60DA286C" w:rsidR="007D3BCC" w:rsidRDefault="007D3BCC" w:rsidP="006D3B6C">
      <w:pPr>
        <w:ind w:firstLine="0"/>
        <w:jc w:val="left"/>
      </w:pPr>
    </w:p>
    <w:bookmarkStart w:id="15" w:name="_MON_1763368466"/>
    <w:bookmarkEnd w:id="15"/>
    <w:p w14:paraId="7B431E60" w14:textId="36789AF0" w:rsidR="00527411" w:rsidRDefault="005F2A1E" w:rsidP="006D3B6C">
      <w:pPr>
        <w:ind w:firstLine="0"/>
        <w:jc w:val="left"/>
        <w:rPr>
          <w:lang w:val="pt-BR"/>
        </w:rPr>
      </w:pPr>
      <w:r>
        <w:rPr>
          <w:lang w:val="pt-BR"/>
        </w:rPr>
        <w:object w:dxaOrig="22300" w:dyaOrig="4650" w14:anchorId="41A8FE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4.35pt;height:126.1pt" o:ole="">
            <v:imagedata r:id="rId30" o:title=""/>
          </v:shape>
          <o:OLEObject Type="Embed" ProgID="Excel.Sheet.12" ShapeID="_x0000_i1025" DrawAspect="Content" ObjectID="_1783923121" r:id="rId31"/>
        </w:object>
      </w:r>
    </w:p>
    <w:p w14:paraId="23AD498F" w14:textId="3604B266" w:rsidR="00527411" w:rsidRDefault="00235A85" w:rsidP="006D3B6C">
      <w:pPr>
        <w:ind w:firstLine="0"/>
        <w:jc w:val="left"/>
        <w:rPr>
          <w:lang w:val="pt-BR"/>
        </w:rPr>
      </w:pPr>
      <w:r>
        <w:rPr>
          <w:lang w:val="pt-BR"/>
        </w:rPr>
        <w:t xml:space="preserve">A fazer um </w:t>
      </w:r>
      <w:r w:rsidR="009A7AB1">
        <w:rPr>
          <w:lang w:val="pt-BR"/>
        </w:rPr>
        <w:t>protótipo</w:t>
      </w:r>
      <w:r>
        <w:rPr>
          <w:lang w:val="pt-BR"/>
        </w:rPr>
        <w:t xml:space="preserve"> de baixa fidelidade para web</w:t>
      </w:r>
    </w:p>
    <w:p w14:paraId="74DA4189" w14:textId="61206C3A" w:rsidR="00527411" w:rsidRDefault="00527411" w:rsidP="006D3B6C">
      <w:pPr>
        <w:ind w:firstLine="0"/>
        <w:jc w:val="left"/>
        <w:rPr>
          <w:lang w:val="pt-BR"/>
        </w:rPr>
      </w:pPr>
    </w:p>
    <w:p w14:paraId="33E4E841" w14:textId="2EBD9089" w:rsidR="00527411" w:rsidRDefault="00527411" w:rsidP="006D3B6C">
      <w:pPr>
        <w:ind w:firstLine="0"/>
        <w:jc w:val="left"/>
        <w:rPr>
          <w:lang w:val="pt-BR"/>
        </w:rPr>
      </w:pPr>
    </w:p>
    <w:p w14:paraId="395E90DE" w14:textId="0217AB0B" w:rsidR="00527411" w:rsidRDefault="00527411" w:rsidP="006D3B6C">
      <w:pPr>
        <w:ind w:firstLine="0"/>
        <w:jc w:val="left"/>
        <w:rPr>
          <w:lang w:val="pt-BR"/>
        </w:rPr>
      </w:pPr>
    </w:p>
    <w:p w14:paraId="61096ECE" w14:textId="73342C1A" w:rsidR="00527411" w:rsidRDefault="00527411" w:rsidP="006D3B6C">
      <w:pPr>
        <w:ind w:firstLine="0"/>
        <w:jc w:val="left"/>
        <w:rPr>
          <w:lang w:val="pt-BR"/>
        </w:rPr>
      </w:pPr>
    </w:p>
    <w:p w14:paraId="338CCE51" w14:textId="4766E96B" w:rsidR="00527411" w:rsidRDefault="00527411" w:rsidP="006D3B6C">
      <w:pPr>
        <w:ind w:firstLine="0"/>
        <w:jc w:val="left"/>
        <w:rPr>
          <w:lang w:val="pt-BR"/>
        </w:rPr>
      </w:pPr>
    </w:p>
    <w:p w14:paraId="52159439" w14:textId="77777777" w:rsidR="00527411" w:rsidRDefault="00527411" w:rsidP="006D3B6C">
      <w:pPr>
        <w:ind w:firstLine="0"/>
        <w:jc w:val="left"/>
        <w:rPr>
          <w:lang w:val="pt-BR"/>
        </w:rPr>
      </w:pPr>
    </w:p>
    <w:p w14:paraId="75C1CB92" w14:textId="4D539EFD" w:rsidR="003943EA" w:rsidRPr="00DA19BF" w:rsidRDefault="003943EA" w:rsidP="003943EA">
      <w:pPr>
        <w:pStyle w:val="Ttulo1"/>
        <w:jc w:val="left"/>
        <w:rPr>
          <w:lang w:val="pt-BR"/>
        </w:rPr>
      </w:pPr>
      <w:bookmarkStart w:id="16" w:name="_Toc149036941"/>
      <w:r>
        <w:rPr>
          <w:lang w:val="pt-BR"/>
        </w:rPr>
        <w:t>Glossário</w:t>
      </w:r>
      <w:bookmarkEnd w:id="16"/>
      <w:r>
        <w:rPr>
          <w:lang w:val="pt-BR"/>
        </w:rPr>
        <w:t xml:space="preserve"> </w:t>
      </w: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2689"/>
        <w:gridCol w:w="3801"/>
        <w:gridCol w:w="3246"/>
      </w:tblGrid>
      <w:tr w:rsidR="003943EA" w14:paraId="700E30F9" w14:textId="77777777" w:rsidTr="006D3B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1872A05" w14:textId="5DF36CF9" w:rsidR="003943EA" w:rsidRPr="003943EA" w:rsidRDefault="003943EA" w:rsidP="00DA19BF">
            <w:pPr>
              <w:tabs>
                <w:tab w:val="left" w:pos="8810"/>
              </w:tabs>
              <w:rPr>
                <w:color w:val="0D0D0D" w:themeColor="text1" w:themeTint="F2"/>
                <w:lang w:val="pt-BR"/>
              </w:rPr>
            </w:pPr>
            <w:r w:rsidRPr="003943EA">
              <w:rPr>
                <w:color w:val="0D0D0D" w:themeColor="text1" w:themeTint="F2"/>
                <w:lang w:val="pt-BR"/>
              </w:rPr>
              <w:t>Termo</w:t>
            </w:r>
          </w:p>
        </w:tc>
        <w:tc>
          <w:tcPr>
            <w:tcW w:w="3801" w:type="dxa"/>
          </w:tcPr>
          <w:p w14:paraId="4963E88B" w14:textId="0F2DA276" w:rsidR="003943EA" w:rsidRPr="003943EA" w:rsidRDefault="003943EA" w:rsidP="00DA19BF">
            <w:pPr>
              <w:tabs>
                <w:tab w:val="left" w:pos="881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  <w:lang w:val="pt-BR"/>
              </w:rPr>
            </w:pPr>
            <w:r w:rsidRPr="003943EA">
              <w:rPr>
                <w:color w:val="0D0D0D" w:themeColor="text1" w:themeTint="F2"/>
                <w:lang w:val="pt-BR"/>
              </w:rPr>
              <w:t>Descrição</w:t>
            </w:r>
          </w:p>
        </w:tc>
        <w:tc>
          <w:tcPr>
            <w:tcW w:w="3246" w:type="dxa"/>
          </w:tcPr>
          <w:p w14:paraId="18DCF776" w14:textId="203BCC91" w:rsidR="003943EA" w:rsidRPr="003943EA" w:rsidRDefault="003943EA" w:rsidP="00DA19BF">
            <w:pPr>
              <w:tabs>
                <w:tab w:val="left" w:pos="881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  <w:lang w:val="pt-BR"/>
              </w:rPr>
            </w:pPr>
            <w:r w:rsidRPr="003943EA">
              <w:rPr>
                <w:color w:val="0D0D0D" w:themeColor="text1" w:themeTint="F2"/>
                <w:lang w:val="pt-BR"/>
              </w:rPr>
              <w:t>Sinônimos</w:t>
            </w:r>
          </w:p>
        </w:tc>
      </w:tr>
      <w:tr w:rsidR="003943EA" w14:paraId="2947F617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B79A8C1" w14:textId="448DE938" w:rsidR="003943EA" w:rsidRPr="003943EA" w:rsidRDefault="003943EA" w:rsidP="006D3B6C">
            <w:pPr>
              <w:tabs>
                <w:tab w:val="left" w:pos="8810"/>
              </w:tabs>
              <w:ind w:firstLine="0"/>
              <w:rPr>
                <w:b w:val="0"/>
                <w:lang w:val="pt-BR"/>
              </w:rPr>
            </w:pPr>
            <w:r w:rsidRPr="003943EA">
              <w:rPr>
                <w:b w:val="0"/>
                <w:lang w:val="pt-BR"/>
              </w:rPr>
              <w:t>ERP</w:t>
            </w:r>
          </w:p>
        </w:tc>
        <w:tc>
          <w:tcPr>
            <w:tcW w:w="3801" w:type="dxa"/>
          </w:tcPr>
          <w:p w14:paraId="354BEE53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3D02A385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3943EA" w14:paraId="62BEEAC7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8B8A2DA" w14:textId="22FDC058" w:rsidR="003943EA" w:rsidRPr="003943EA" w:rsidRDefault="003943EA" w:rsidP="006D3B6C">
            <w:pPr>
              <w:tabs>
                <w:tab w:val="left" w:pos="8810"/>
              </w:tabs>
              <w:ind w:firstLine="0"/>
              <w:rPr>
                <w:b w:val="0"/>
                <w:lang w:val="pt-BR"/>
              </w:rPr>
            </w:pPr>
            <w:r w:rsidRPr="003943EA">
              <w:rPr>
                <w:b w:val="0"/>
                <w:lang w:val="pt-BR"/>
              </w:rPr>
              <w:t>PLP</w:t>
            </w:r>
          </w:p>
        </w:tc>
        <w:tc>
          <w:tcPr>
            <w:tcW w:w="3801" w:type="dxa"/>
          </w:tcPr>
          <w:p w14:paraId="6E4C5E82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02D28EDA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3943EA" w14:paraId="71AD32D8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141CD3B" w14:textId="03F8913C" w:rsidR="003943EA" w:rsidRPr="00BC7F14" w:rsidRDefault="003943EA" w:rsidP="006D3B6C">
            <w:pPr>
              <w:tabs>
                <w:tab w:val="left" w:pos="8810"/>
              </w:tabs>
              <w:ind w:firstLine="0"/>
              <w:rPr>
                <w:b w:val="0"/>
                <w:lang w:val="pt-BR"/>
              </w:rPr>
            </w:pPr>
            <w:r w:rsidRPr="00BC7F14">
              <w:rPr>
                <w:b w:val="0"/>
                <w:lang w:val="pt-BR"/>
              </w:rPr>
              <w:t>CRUD</w:t>
            </w:r>
          </w:p>
        </w:tc>
        <w:tc>
          <w:tcPr>
            <w:tcW w:w="3801" w:type="dxa"/>
          </w:tcPr>
          <w:p w14:paraId="646B215B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7CEB807D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3943EA" w14:paraId="093AC100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C8476FE" w14:textId="39D83BEE" w:rsidR="003943EA" w:rsidRPr="00BC7F14" w:rsidRDefault="00BC7F14" w:rsidP="006D3B6C">
            <w:pPr>
              <w:tabs>
                <w:tab w:val="left" w:pos="8810"/>
              </w:tabs>
              <w:ind w:firstLine="0"/>
              <w:rPr>
                <w:b w:val="0"/>
                <w:lang w:val="pt-BR"/>
              </w:rPr>
            </w:pPr>
            <w:r w:rsidRPr="00BC7F14">
              <w:rPr>
                <w:b w:val="0"/>
                <w:lang w:val="pt-BR"/>
              </w:rPr>
              <w:t>LOG</w:t>
            </w:r>
          </w:p>
        </w:tc>
        <w:tc>
          <w:tcPr>
            <w:tcW w:w="3801" w:type="dxa"/>
          </w:tcPr>
          <w:p w14:paraId="20D59EC1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3E381998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786F58" w14:paraId="4AA3ABF3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650E312" w14:textId="083A3148" w:rsidR="00786F58" w:rsidRPr="00786F58" w:rsidRDefault="00786F58" w:rsidP="006D3B6C">
            <w:pPr>
              <w:tabs>
                <w:tab w:val="left" w:pos="8810"/>
              </w:tabs>
              <w:ind w:firstLine="0"/>
              <w:rPr>
                <w:b w:val="0"/>
                <w:lang w:val="pt-BR"/>
              </w:rPr>
            </w:pPr>
            <w:r w:rsidRPr="00786F58">
              <w:rPr>
                <w:b w:val="0"/>
                <w:lang w:val="pt-BR"/>
              </w:rPr>
              <w:t>USERS</w:t>
            </w:r>
          </w:p>
        </w:tc>
        <w:tc>
          <w:tcPr>
            <w:tcW w:w="3801" w:type="dxa"/>
          </w:tcPr>
          <w:p w14:paraId="3823D586" w14:textId="77777777" w:rsidR="00786F58" w:rsidRDefault="00786F58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51C3410F" w14:textId="77777777" w:rsidR="00786F58" w:rsidRDefault="00786F58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E31CC2" w14:paraId="4BB146B1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3678331" w14:textId="1C405BDD" w:rsidR="00E31CC2" w:rsidRPr="00E31CC2" w:rsidRDefault="00E31CC2" w:rsidP="006D3B6C">
            <w:pPr>
              <w:ind w:firstLine="0"/>
              <w:rPr>
                <w:b w:val="0"/>
              </w:rPr>
            </w:pPr>
            <w:r w:rsidRPr="00E31CC2">
              <w:rPr>
                <w:b w:val="0"/>
              </w:rPr>
              <w:t>PHISHING</w:t>
            </w:r>
          </w:p>
        </w:tc>
        <w:tc>
          <w:tcPr>
            <w:tcW w:w="3801" w:type="dxa"/>
          </w:tcPr>
          <w:p w14:paraId="1520D442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277B9935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E31CC2" w14:paraId="7D452D18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2C3A262" w14:textId="67FA5DBA" w:rsidR="00E31CC2" w:rsidRPr="00E31CC2" w:rsidRDefault="00E31CC2" w:rsidP="006D3B6C">
            <w:pPr>
              <w:ind w:firstLine="0"/>
              <w:rPr>
                <w:b w:val="0"/>
              </w:rPr>
            </w:pPr>
            <w:r w:rsidRPr="00E31CC2">
              <w:rPr>
                <w:b w:val="0"/>
              </w:rPr>
              <w:t>CONEXÃO TSL</w:t>
            </w:r>
            <w:r>
              <w:rPr>
                <w:b w:val="0"/>
              </w:rPr>
              <w:t>/SSL</w:t>
            </w:r>
          </w:p>
        </w:tc>
        <w:tc>
          <w:tcPr>
            <w:tcW w:w="3801" w:type="dxa"/>
          </w:tcPr>
          <w:p w14:paraId="463949BD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1ECEC415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E31CC2" w14:paraId="63865D70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6AFE434" w14:textId="0E25A331" w:rsidR="00E31CC2" w:rsidRPr="00786F58" w:rsidRDefault="002577B2" w:rsidP="006D3B6C">
            <w:pPr>
              <w:tabs>
                <w:tab w:val="left" w:pos="8810"/>
              </w:tabs>
              <w:ind w:firstLine="0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HEURISTICA DE NEILSEN</w:t>
            </w:r>
          </w:p>
        </w:tc>
        <w:tc>
          <w:tcPr>
            <w:tcW w:w="3801" w:type="dxa"/>
          </w:tcPr>
          <w:p w14:paraId="44D26925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57188A81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E31CC2" w14:paraId="33CCC88B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5AB2E2A" w14:textId="245E4CDC" w:rsidR="00E31CC2" w:rsidRPr="00786F58" w:rsidRDefault="00C4242B" w:rsidP="006D3B6C">
            <w:pPr>
              <w:tabs>
                <w:tab w:val="left" w:pos="8810"/>
              </w:tabs>
              <w:ind w:firstLine="0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LGPD</w:t>
            </w:r>
          </w:p>
        </w:tc>
        <w:tc>
          <w:tcPr>
            <w:tcW w:w="3801" w:type="dxa"/>
          </w:tcPr>
          <w:p w14:paraId="3316CEBC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0D05D519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E31CC2" w14:paraId="11C48DF4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609439" w14:textId="77777777" w:rsidR="00E31CC2" w:rsidRPr="00786F58" w:rsidRDefault="00E31CC2" w:rsidP="00DA19BF">
            <w:pPr>
              <w:tabs>
                <w:tab w:val="left" w:pos="8810"/>
              </w:tabs>
              <w:rPr>
                <w:b w:val="0"/>
                <w:lang w:val="pt-BR"/>
              </w:rPr>
            </w:pPr>
          </w:p>
        </w:tc>
        <w:tc>
          <w:tcPr>
            <w:tcW w:w="3801" w:type="dxa"/>
          </w:tcPr>
          <w:p w14:paraId="272320E8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09B221BA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7AA7DED0" w14:textId="65F1120E" w:rsidR="004B1A28" w:rsidRDefault="00996AB5" w:rsidP="004B1A28">
      <w:pPr>
        <w:pStyle w:val="ndicedeilustraes"/>
        <w:tabs>
          <w:tab w:val="right" w:leader="dot" w:pos="9736"/>
        </w:tabs>
        <w:jc w:val="center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bookmarkStart w:id="17" w:name="_Toc149036942"/>
      <w:r w:rsidRPr="004B1A28">
        <w:rPr>
          <w:rStyle w:val="Ttulo1Char"/>
        </w:rPr>
        <w:t>Lista de figuras</w:t>
      </w:r>
      <w:bookmarkEnd w:id="17"/>
      <w:r w:rsidR="004B1A28">
        <w:rPr>
          <w:rFonts w:ascii="Corbel" w:hAnsi="Corbel" w:cs="Arial"/>
          <w:b/>
          <w:bCs/>
          <w:kern w:val="32"/>
          <w:sz w:val="32"/>
          <w:szCs w:val="32"/>
          <w:lang w:val="pt-BR"/>
        </w:rPr>
        <w:br/>
      </w:r>
      <w:r w:rsidR="004B1A28">
        <w:rPr>
          <w:rFonts w:ascii="Corbel" w:hAnsi="Corbel" w:cs="Arial"/>
          <w:b/>
          <w:bCs/>
          <w:kern w:val="32"/>
          <w:sz w:val="32"/>
          <w:szCs w:val="32"/>
          <w:lang w:val="pt-BR"/>
        </w:rPr>
        <w:fldChar w:fldCharType="begin"/>
      </w:r>
      <w:r w:rsidR="004B1A28">
        <w:rPr>
          <w:rFonts w:ascii="Corbel" w:hAnsi="Corbel" w:cs="Arial"/>
          <w:b/>
          <w:bCs/>
          <w:kern w:val="32"/>
          <w:sz w:val="32"/>
          <w:szCs w:val="32"/>
          <w:lang w:val="pt-BR"/>
        </w:rPr>
        <w:instrText xml:space="preserve"> TOC \h \z \c "Figura" </w:instrText>
      </w:r>
      <w:r w:rsidR="004B1A28">
        <w:rPr>
          <w:rFonts w:ascii="Corbel" w:hAnsi="Corbel" w:cs="Arial"/>
          <w:b/>
          <w:bCs/>
          <w:kern w:val="32"/>
          <w:sz w:val="32"/>
          <w:szCs w:val="32"/>
          <w:lang w:val="pt-BR"/>
        </w:rPr>
        <w:fldChar w:fldCharType="separate"/>
      </w:r>
      <w:hyperlink w:anchor="_Toc143895458" w:history="1">
        <w:r w:rsidR="004B1A28" w:rsidRPr="006548BE">
          <w:rPr>
            <w:rStyle w:val="Hyperlink"/>
            <w:rFonts w:ascii="Arial" w:hAnsi="Arial" w:cs="Arial"/>
            <w:noProof/>
          </w:rPr>
          <w:t>Figura 1 - Logo PLP</w:t>
        </w:r>
        <w:r w:rsidR="004B1A28">
          <w:rPr>
            <w:noProof/>
            <w:webHidden/>
          </w:rPr>
          <w:tab/>
        </w:r>
        <w:r w:rsidR="004B1A28">
          <w:rPr>
            <w:noProof/>
            <w:webHidden/>
          </w:rPr>
          <w:fldChar w:fldCharType="begin"/>
        </w:r>
        <w:r w:rsidR="004B1A28">
          <w:rPr>
            <w:noProof/>
            <w:webHidden/>
          </w:rPr>
          <w:instrText xml:space="preserve"> PAGEREF _Toc143895458 \h </w:instrText>
        </w:r>
        <w:r w:rsidR="004B1A28">
          <w:rPr>
            <w:noProof/>
            <w:webHidden/>
          </w:rPr>
        </w:r>
        <w:r w:rsidR="004B1A28">
          <w:rPr>
            <w:noProof/>
            <w:webHidden/>
          </w:rPr>
          <w:fldChar w:fldCharType="separate"/>
        </w:r>
        <w:r w:rsidR="004B1A28">
          <w:rPr>
            <w:noProof/>
            <w:webHidden/>
          </w:rPr>
          <w:t>3</w:t>
        </w:r>
        <w:r w:rsidR="004B1A28">
          <w:rPr>
            <w:noProof/>
            <w:webHidden/>
          </w:rPr>
          <w:fldChar w:fldCharType="end"/>
        </w:r>
      </w:hyperlink>
    </w:p>
    <w:p w14:paraId="3C17913F" w14:textId="0E12AEB6" w:rsidR="00163ACB" w:rsidRDefault="004B1A28" w:rsidP="00C4242B">
      <w:pPr>
        <w:tabs>
          <w:tab w:val="left" w:pos="8810"/>
        </w:tabs>
        <w:rPr>
          <w:rFonts w:ascii="Corbel" w:hAnsi="Corbel" w:cs="Arial"/>
          <w:b/>
          <w:bCs/>
          <w:kern w:val="32"/>
          <w:sz w:val="32"/>
          <w:szCs w:val="32"/>
          <w:lang w:val="pt-BR"/>
        </w:rPr>
      </w:pPr>
      <w:r>
        <w:rPr>
          <w:rFonts w:ascii="Corbel" w:hAnsi="Corbel" w:cs="Arial"/>
          <w:b/>
          <w:bCs/>
          <w:kern w:val="32"/>
          <w:sz w:val="32"/>
          <w:szCs w:val="32"/>
          <w:lang w:val="pt-BR"/>
        </w:rPr>
        <w:fldChar w:fldCharType="end"/>
      </w:r>
    </w:p>
    <w:p w14:paraId="0AA85C07" w14:textId="4752515E" w:rsidR="00097343" w:rsidRDefault="00097343" w:rsidP="00097343">
      <w:pPr>
        <w:tabs>
          <w:tab w:val="left" w:pos="8810"/>
        </w:tabs>
        <w:jc w:val="center"/>
        <w:rPr>
          <w:lang w:val="pt-BR"/>
        </w:rPr>
      </w:pPr>
      <w:r w:rsidRPr="004B1A28">
        <w:rPr>
          <w:rStyle w:val="Ttulo1Char"/>
        </w:rPr>
        <w:t xml:space="preserve">Lista </w:t>
      </w:r>
      <w:r>
        <w:rPr>
          <w:rStyle w:val="Ttulo1Char"/>
        </w:rPr>
        <w:t>de tabelas</w:t>
      </w:r>
    </w:p>
    <w:p w14:paraId="3C086515" w14:textId="291A999E" w:rsidR="00097343" w:rsidRDefault="00097343" w:rsidP="00097343">
      <w:pPr>
        <w:tabs>
          <w:tab w:val="left" w:pos="8810"/>
        </w:tabs>
        <w:jc w:val="center"/>
        <w:rPr>
          <w:lang w:val="pt-BR"/>
        </w:rPr>
      </w:pPr>
    </w:p>
    <w:p w14:paraId="65F74E5A" w14:textId="588E9218" w:rsidR="003D1A0B" w:rsidRDefault="00097343" w:rsidP="00C4242B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\h \z \c "Tabela" </w:instrText>
      </w:r>
      <w:r>
        <w:rPr>
          <w:lang w:val="pt-BR"/>
        </w:rPr>
        <w:fldChar w:fldCharType="separate"/>
      </w:r>
      <w:hyperlink w:anchor="_Toc149042169" w:history="1">
        <w:r w:rsidR="003D1A0B" w:rsidRPr="009B35CA">
          <w:rPr>
            <w:rStyle w:val="Hyperlink"/>
            <w:rFonts w:ascii="Arial" w:hAnsi="Arial" w:cs="Arial"/>
            <w:noProof/>
          </w:rPr>
          <w:t>Tabela 1 - Controle de Versões</w:t>
        </w:r>
        <w:r w:rsidR="003D1A0B">
          <w:rPr>
            <w:noProof/>
            <w:webHidden/>
          </w:rPr>
          <w:tab/>
        </w:r>
        <w:r w:rsidR="003D1A0B">
          <w:rPr>
            <w:noProof/>
            <w:webHidden/>
          </w:rPr>
          <w:fldChar w:fldCharType="begin"/>
        </w:r>
        <w:r w:rsidR="003D1A0B">
          <w:rPr>
            <w:noProof/>
            <w:webHidden/>
          </w:rPr>
          <w:instrText xml:space="preserve"> PAGEREF _Toc149042169 \h </w:instrText>
        </w:r>
        <w:r w:rsidR="003D1A0B">
          <w:rPr>
            <w:noProof/>
            <w:webHidden/>
          </w:rPr>
        </w:r>
        <w:r w:rsidR="003D1A0B">
          <w:rPr>
            <w:noProof/>
            <w:webHidden/>
          </w:rPr>
          <w:fldChar w:fldCharType="separate"/>
        </w:r>
        <w:r w:rsidR="003D1A0B">
          <w:rPr>
            <w:noProof/>
            <w:webHidden/>
          </w:rPr>
          <w:t>1</w:t>
        </w:r>
        <w:r w:rsidR="003D1A0B">
          <w:rPr>
            <w:noProof/>
            <w:webHidden/>
          </w:rPr>
          <w:fldChar w:fldCharType="end"/>
        </w:r>
      </w:hyperlink>
    </w:p>
    <w:p w14:paraId="5B85AFAE" w14:textId="759C949C" w:rsidR="003D1A0B" w:rsidRDefault="00FE59F1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49042170" w:history="1">
        <w:r w:rsidR="003D1A0B" w:rsidRPr="009B35CA">
          <w:rPr>
            <w:rStyle w:val="Hyperlink"/>
            <w:rFonts w:ascii="Arial" w:hAnsi="Arial" w:cs="Arial"/>
            <w:noProof/>
          </w:rPr>
          <w:t>Tabela 2 - Requisitos Funcionais</w:t>
        </w:r>
        <w:r w:rsidR="003D1A0B">
          <w:rPr>
            <w:noProof/>
            <w:webHidden/>
          </w:rPr>
          <w:tab/>
        </w:r>
        <w:r w:rsidR="003D1A0B">
          <w:rPr>
            <w:noProof/>
            <w:webHidden/>
          </w:rPr>
          <w:fldChar w:fldCharType="begin"/>
        </w:r>
        <w:r w:rsidR="003D1A0B">
          <w:rPr>
            <w:noProof/>
            <w:webHidden/>
          </w:rPr>
          <w:instrText xml:space="preserve"> PAGEREF _Toc149042170 \h </w:instrText>
        </w:r>
        <w:r w:rsidR="003D1A0B">
          <w:rPr>
            <w:noProof/>
            <w:webHidden/>
          </w:rPr>
        </w:r>
        <w:r w:rsidR="003D1A0B">
          <w:rPr>
            <w:noProof/>
            <w:webHidden/>
          </w:rPr>
          <w:fldChar w:fldCharType="separate"/>
        </w:r>
        <w:r w:rsidR="003D1A0B">
          <w:rPr>
            <w:noProof/>
            <w:webHidden/>
          </w:rPr>
          <w:t>6</w:t>
        </w:r>
        <w:r w:rsidR="003D1A0B">
          <w:rPr>
            <w:noProof/>
            <w:webHidden/>
          </w:rPr>
          <w:fldChar w:fldCharType="end"/>
        </w:r>
      </w:hyperlink>
    </w:p>
    <w:p w14:paraId="32B19003" w14:textId="17293793" w:rsidR="003D1A0B" w:rsidRDefault="00FE59F1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49042171" w:history="1">
        <w:r w:rsidR="003D1A0B" w:rsidRPr="009B35CA">
          <w:rPr>
            <w:rStyle w:val="Hyperlink"/>
            <w:rFonts w:ascii="Arial" w:hAnsi="Arial" w:cs="Arial"/>
            <w:noProof/>
          </w:rPr>
          <w:t>Tabela 3 - Requisitos Não Funcionais</w:t>
        </w:r>
        <w:r w:rsidR="003D1A0B">
          <w:rPr>
            <w:noProof/>
            <w:webHidden/>
          </w:rPr>
          <w:tab/>
        </w:r>
        <w:r w:rsidR="003D1A0B">
          <w:rPr>
            <w:noProof/>
            <w:webHidden/>
          </w:rPr>
          <w:fldChar w:fldCharType="begin"/>
        </w:r>
        <w:r w:rsidR="003D1A0B">
          <w:rPr>
            <w:noProof/>
            <w:webHidden/>
          </w:rPr>
          <w:instrText xml:space="preserve"> PAGEREF _Toc149042171 \h </w:instrText>
        </w:r>
        <w:r w:rsidR="003D1A0B">
          <w:rPr>
            <w:noProof/>
            <w:webHidden/>
          </w:rPr>
        </w:r>
        <w:r w:rsidR="003D1A0B">
          <w:rPr>
            <w:noProof/>
            <w:webHidden/>
          </w:rPr>
          <w:fldChar w:fldCharType="separate"/>
        </w:r>
        <w:r w:rsidR="003D1A0B">
          <w:rPr>
            <w:noProof/>
            <w:webHidden/>
          </w:rPr>
          <w:t>9</w:t>
        </w:r>
        <w:r w:rsidR="003D1A0B">
          <w:rPr>
            <w:noProof/>
            <w:webHidden/>
          </w:rPr>
          <w:fldChar w:fldCharType="end"/>
        </w:r>
      </w:hyperlink>
    </w:p>
    <w:p w14:paraId="60EE88D9" w14:textId="462CF926" w:rsidR="003D1A0B" w:rsidRDefault="00FE59F1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49042172" w:history="1">
        <w:r w:rsidR="003D1A0B" w:rsidRPr="009B35CA">
          <w:rPr>
            <w:rStyle w:val="Hyperlink"/>
            <w:rFonts w:ascii="Arial" w:hAnsi="Arial" w:cs="Arial"/>
            <w:noProof/>
          </w:rPr>
          <w:t>Tabela 4 - Protótipo baixa fidelidade</w:t>
        </w:r>
        <w:r w:rsidR="003D1A0B">
          <w:rPr>
            <w:noProof/>
            <w:webHidden/>
          </w:rPr>
          <w:tab/>
        </w:r>
        <w:r w:rsidR="003D1A0B">
          <w:rPr>
            <w:noProof/>
            <w:webHidden/>
          </w:rPr>
          <w:fldChar w:fldCharType="begin"/>
        </w:r>
        <w:r w:rsidR="003D1A0B">
          <w:rPr>
            <w:noProof/>
            <w:webHidden/>
          </w:rPr>
          <w:instrText xml:space="preserve"> PAGEREF _Toc149042172 \h </w:instrText>
        </w:r>
        <w:r w:rsidR="003D1A0B">
          <w:rPr>
            <w:noProof/>
            <w:webHidden/>
          </w:rPr>
        </w:r>
        <w:r w:rsidR="003D1A0B">
          <w:rPr>
            <w:noProof/>
            <w:webHidden/>
          </w:rPr>
          <w:fldChar w:fldCharType="separate"/>
        </w:r>
        <w:r w:rsidR="003D1A0B">
          <w:rPr>
            <w:noProof/>
            <w:webHidden/>
          </w:rPr>
          <w:t>10</w:t>
        </w:r>
        <w:r w:rsidR="003D1A0B">
          <w:rPr>
            <w:noProof/>
            <w:webHidden/>
          </w:rPr>
          <w:fldChar w:fldCharType="end"/>
        </w:r>
      </w:hyperlink>
    </w:p>
    <w:p w14:paraId="3A04CACB" w14:textId="3E8985ED" w:rsidR="003D1A0B" w:rsidRDefault="00FE59F1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49042173" w:history="1">
        <w:r w:rsidR="003D1A0B" w:rsidRPr="009B35CA">
          <w:rPr>
            <w:rStyle w:val="Hyperlink"/>
            <w:rFonts w:ascii="Arial" w:hAnsi="Arial" w:cs="Arial"/>
            <w:noProof/>
          </w:rPr>
          <w:t>Tabela 5 - Legenda da formúla</w:t>
        </w:r>
        <w:r w:rsidR="003D1A0B">
          <w:rPr>
            <w:noProof/>
            <w:webHidden/>
          </w:rPr>
          <w:tab/>
        </w:r>
        <w:r w:rsidR="003D1A0B">
          <w:rPr>
            <w:noProof/>
            <w:webHidden/>
          </w:rPr>
          <w:fldChar w:fldCharType="begin"/>
        </w:r>
        <w:r w:rsidR="003D1A0B">
          <w:rPr>
            <w:noProof/>
            <w:webHidden/>
          </w:rPr>
          <w:instrText xml:space="preserve"> PAGEREF _Toc149042173 \h </w:instrText>
        </w:r>
        <w:r w:rsidR="003D1A0B">
          <w:rPr>
            <w:noProof/>
            <w:webHidden/>
          </w:rPr>
        </w:r>
        <w:r w:rsidR="003D1A0B">
          <w:rPr>
            <w:noProof/>
            <w:webHidden/>
          </w:rPr>
          <w:fldChar w:fldCharType="separate"/>
        </w:r>
        <w:r w:rsidR="003D1A0B">
          <w:rPr>
            <w:noProof/>
            <w:webHidden/>
          </w:rPr>
          <w:t>12</w:t>
        </w:r>
        <w:r w:rsidR="003D1A0B">
          <w:rPr>
            <w:noProof/>
            <w:webHidden/>
          </w:rPr>
          <w:fldChar w:fldCharType="end"/>
        </w:r>
      </w:hyperlink>
    </w:p>
    <w:p w14:paraId="01733AD7" w14:textId="3DC1C83F" w:rsidR="00996AB5" w:rsidRDefault="00097343" w:rsidP="006D3B6C">
      <w:pPr>
        <w:tabs>
          <w:tab w:val="left" w:pos="8810"/>
        </w:tabs>
        <w:jc w:val="center"/>
        <w:rPr>
          <w:lang w:val="pt-BR"/>
        </w:rPr>
      </w:pPr>
      <w:r>
        <w:rPr>
          <w:lang w:val="pt-BR"/>
        </w:rPr>
        <w:fldChar w:fldCharType="end"/>
      </w:r>
    </w:p>
    <w:p w14:paraId="036CC77D" w14:textId="7F2DB589" w:rsidR="00163ACB" w:rsidRDefault="00163ACB" w:rsidP="00DA19BF">
      <w:pPr>
        <w:tabs>
          <w:tab w:val="left" w:pos="8810"/>
        </w:tabs>
        <w:rPr>
          <w:lang w:val="pt-BR"/>
        </w:rPr>
      </w:pPr>
    </w:p>
    <w:bookmarkStart w:id="18" w:name="_Toc149036943" w:displacedByCustomXml="next"/>
    <w:sdt>
      <w:sdtPr>
        <w:rPr>
          <w:rFonts w:ascii="Calibri" w:hAnsi="Calibri" w:cs="Calibri"/>
          <w:b w:val="0"/>
          <w:bCs w:val="0"/>
          <w:kern w:val="0"/>
          <w:sz w:val="24"/>
          <w:szCs w:val="24"/>
          <w:lang w:val="pt-BR"/>
        </w:rPr>
        <w:id w:val="2031682"/>
        <w:docPartObj>
          <w:docPartGallery w:val="Bibliographies"/>
          <w:docPartUnique/>
        </w:docPartObj>
      </w:sdtPr>
      <w:sdtEndPr>
        <w:rPr>
          <w:lang w:val="pt-PT"/>
        </w:rPr>
      </w:sdtEndPr>
      <w:sdtContent>
        <w:p w14:paraId="2E2ECC1C" w14:textId="5733FA23" w:rsidR="00FC152D" w:rsidRDefault="00FC152D" w:rsidP="00E31CC2">
          <w:pPr>
            <w:pStyle w:val="Ttulo1"/>
          </w:pPr>
          <w:r>
            <w:rPr>
              <w:lang w:val="pt-BR"/>
            </w:rPr>
            <w:t>Referências</w:t>
          </w:r>
          <w:bookmarkEnd w:id="18"/>
        </w:p>
        <w:sdt>
          <w:sdtPr>
            <w:id w:val="-573587230"/>
            <w:bibliography/>
          </w:sdtPr>
          <w:sdtEndPr/>
          <w:sdtContent>
            <w:p w14:paraId="4F7CA7B1" w14:textId="77777777" w:rsidR="006D3B6C" w:rsidRDefault="00FC152D" w:rsidP="006D3B6C">
              <w:pPr>
                <w:pStyle w:val="Bibliografia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D3B6C">
                <w:rPr>
                  <w:noProof/>
                </w:rPr>
                <w:t xml:space="preserve">1 ORACLE. O que é ERP? </w:t>
              </w:r>
              <w:r w:rsidR="006D3B6C">
                <w:rPr>
                  <w:b/>
                  <w:bCs/>
                  <w:noProof/>
                </w:rPr>
                <w:t>Oracle</w:t>
              </w:r>
              <w:r w:rsidR="006D3B6C">
                <w:rPr>
                  <w:noProof/>
                </w:rPr>
                <w:t>, 2023. Disponivel em: &lt;https://www.oracle.com/br/erp/what-is-erp/#link1&gt;. Acesso em: 24 ago. 2023.</w:t>
              </w:r>
            </w:p>
            <w:p w14:paraId="7C3A024B" w14:textId="77777777" w:rsidR="006D3B6C" w:rsidRDefault="006D3B6C" w:rsidP="006D3B6C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2 KARNER, G. Resource Estimation for Objectory Projects. In: ______ </w:t>
              </w:r>
              <w:r>
                <w:rPr>
                  <w:b/>
                  <w:bCs/>
                  <w:noProof/>
                </w:rPr>
                <w:t>Resource Estimation for Objectory Projects</w:t>
              </w:r>
              <w:r>
                <w:rPr>
                  <w:noProof/>
                </w:rPr>
                <w:t>. [S.l.]: Objective Systems SF AB, Set.,1993.</w:t>
              </w:r>
            </w:p>
            <w:p w14:paraId="58770502" w14:textId="77777777" w:rsidR="006D3B6C" w:rsidRDefault="006D3B6C" w:rsidP="006D3B6C">
              <w:pPr>
                <w:pStyle w:val="Bibliografia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Unsupported source type (DocumentFromInternetSite) for source Nor98.</w:t>
              </w:r>
            </w:p>
            <w:p w14:paraId="54590D7C" w14:textId="68EB235D" w:rsidR="00FC152D" w:rsidRDefault="00FC152D" w:rsidP="006D3B6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4D7970" w14:textId="4423D853" w:rsidR="00163ACB" w:rsidRDefault="00163ACB" w:rsidP="00FC152D"/>
    <w:p w14:paraId="179A52A4" w14:textId="77777777" w:rsidR="00163ACB" w:rsidRPr="00385867" w:rsidRDefault="00163ACB" w:rsidP="00DA19BF">
      <w:pPr>
        <w:tabs>
          <w:tab w:val="left" w:pos="8810"/>
        </w:tabs>
        <w:rPr>
          <w:lang w:val="pt-BR"/>
        </w:rPr>
      </w:pPr>
    </w:p>
    <w:sectPr w:rsidR="00163ACB" w:rsidRPr="00385867" w:rsidSect="00197936">
      <w:headerReference w:type="default" r:id="rId32"/>
      <w:footerReference w:type="default" r:id="rId33"/>
      <w:pgSz w:w="11906" w:h="16838" w:code="9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DB1650" w14:textId="77777777" w:rsidR="00FE59F1" w:rsidRDefault="00FE59F1" w:rsidP="001E7D29">
      <w:pPr>
        <w:spacing w:line="240" w:lineRule="auto"/>
      </w:pPr>
      <w:r>
        <w:separator/>
      </w:r>
    </w:p>
  </w:endnote>
  <w:endnote w:type="continuationSeparator" w:id="0">
    <w:p w14:paraId="18759F0C" w14:textId="77777777" w:rsidR="00FE59F1" w:rsidRDefault="00FE59F1" w:rsidP="001E7D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6E6431" w14:textId="48F6945D" w:rsidR="0067367A" w:rsidRDefault="0067367A">
    <w:pPr>
      <w:pStyle w:val="Rodap"/>
    </w:pPr>
    <w:r w:rsidRPr="00796B24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425BD58" wp14:editId="48ABB484">
              <wp:simplePos x="0" y="0"/>
              <wp:positionH relativeFrom="column">
                <wp:posOffset>4097020</wp:posOffset>
              </wp:positionH>
              <wp:positionV relativeFrom="paragraph">
                <wp:posOffset>-730885</wp:posOffset>
              </wp:positionV>
              <wp:extent cx="2221865" cy="2344420"/>
              <wp:effectExtent l="0" t="0" r="6985" b="0"/>
              <wp:wrapNone/>
              <wp:docPr id="17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21865" cy="2344420"/>
                        <a:chOff x="5695950" y="10458450"/>
                        <a:chExt cx="2222118" cy="2344492"/>
                      </a:xfrm>
                    </wpg:grpSpPr>
                    <wps:wsp>
                      <wps:cNvPr id="6" name="Forma Livre: Forma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695950" y="10610850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orma Livre: Forma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5934075" y="10906125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5" name="Forma Livre: Forma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677025" y="1045845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Forma Livre: Forma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019925" y="10753725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21BD720" id="Grupo 3" o:spid="_x0000_s1026" style="position:absolute;margin-left:322.6pt;margin-top:-57.55pt;width:174.95pt;height:184.6pt;z-index:-251655168;mso-width-relative:margin;mso-height-relative:margin" coordorigin="56959,104584" coordsize="22221,23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">
              <v:shape id="Forma Livre: Forma 10" o:spid="_x0000_s1027" style="position:absolute;left:56959;top:106108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vre: Forma 10" o:spid="_x0000_s1028" style="position:absolute;left:59340;top:109061;width:16974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vre: Forma 10" o:spid="_x0000_s1029" style="position:absolute;left:66770;top:104584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vre: Forma 10" o:spid="_x0000_s1030" style="position:absolute;left:70199;top:107537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9BDA25" w14:textId="77777777" w:rsidR="00FE59F1" w:rsidRDefault="00FE59F1" w:rsidP="001E7D29">
      <w:pPr>
        <w:spacing w:line="240" w:lineRule="auto"/>
      </w:pPr>
      <w:r>
        <w:separator/>
      </w:r>
    </w:p>
  </w:footnote>
  <w:footnote w:type="continuationSeparator" w:id="0">
    <w:p w14:paraId="07C73158" w14:textId="77777777" w:rsidR="00FE59F1" w:rsidRDefault="00FE59F1" w:rsidP="001E7D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2B760D" w14:textId="15AFFCB9" w:rsidR="0067367A" w:rsidRPr="00796B24" w:rsidRDefault="0067367A" w:rsidP="00015440">
    <w:pPr>
      <w:pStyle w:val="Cabealho"/>
      <w:rPr>
        <w:noProof/>
        <w:lang w:val="pt-BR"/>
      </w:rPr>
    </w:pPr>
    <w:r>
      <w:rPr>
        <w:noProof/>
        <w:lang w:val="pt-BR"/>
      </w:rPr>
      <w:t xml:space="preserve">                                        </w:t>
    </w:r>
    <w:r>
      <w:rPr>
        <w:noProof/>
        <w:lang w:val="pt-BR" w:bidi="pt-BR"/>
      </w:rPr>
      <w:drawing>
        <wp:inline distT="0" distB="0" distL="0" distR="0" wp14:anchorId="414523F6" wp14:editId="14816E36">
          <wp:extent cx="4029710" cy="1180465"/>
          <wp:effectExtent l="0" t="0" r="8890" b="635"/>
          <wp:docPr id="32" name="Imagem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justiceira.png"/>
                  <pic:cNvPicPr/>
                </pic:nvPicPr>
                <pic:blipFill rotWithShape="1">
                  <a:blip r:embed="rId1"/>
                  <a:srcRect l="6471" t="12170" r="6816" b="9523"/>
                  <a:stretch/>
                </pic:blipFill>
                <pic:spPr bwMode="auto">
                  <a:xfrm>
                    <a:off x="0" y="0"/>
                    <a:ext cx="4029710" cy="118046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tbl>
    <w:tblPr>
      <w:tblW w:w="4672" w:type="dxa"/>
      <w:tblInd w:w="3390" w:type="dxa"/>
      <w:tblLook w:val="0600" w:firstRow="0" w:lastRow="0" w:firstColumn="0" w:lastColumn="0" w:noHBand="1" w:noVBand="1"/>
    </w:tblPr>
    <w:tblGrid>
      <w:gridCol w:w="1165"/>
      <w:gridCol w:w="3507"/>
    </w:tblGrid>
    <w:tr w:rsidR="0067367A" w:rsidRPr="00796B24" w14:paraId="5AB29C5A" w14:textId="77777777" w:rsidTr="00AE7552">
      <w:trPr>
        <w:trHeight w:val="214"/>
      </w:trPr>
      <w:tc>
        <w:tcPr>
          <w:tcW w:w="621" w:type="dxa"/>
          <w:vAlign w:val="bottom"/>
        </w:tcPr>
        <w:p w14:paraId="41216FEF" w14:textId="77777777" w:rsidR="0067367A" w:rsidRPr="00796B24" w:rsidRDefault="0067367A" w:rsidP="002B0F10">
          <w:pPr>
            <w:pStyle w:val="Cabealho"/>
            <w:rPr>
              <w:lang w:val="pt-BR"/>
            </w:rPr>
          </w:pPr>
          <w:r w:rsidRPr="00796B24">
            <w:rPr>
              <w:noProof/>
              <w:lang w:val="pt-BR" w:bidi="pt-BR"/>
            </w:rPr>
            <w:drawing>
              <wp:inline distT="0" distB="0" distL="0" distR="0" wp14:anchorId="7EE642CC" wp14:editId="629D8DBC">
                <wp:extent cx="137160" cy="137160"/>
                <wp:effectExtent l="0" t="0" r="0" b="0"/>
                <wp:docPr id="33" name="Elemento gráfico 14" descr="Calendário Diár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Calendário Diário.svg"/>
                        <pic:cNvPicPr/>
                      </pic:nvPicPr>
                      <pic:blipFill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051" w:type="dxa"/>
          <w:vAlign w:val="bottom"/>
        </w:tcPr>
        <w:p w14:paraId="3AD00DEA" w14:textId="1B02121E" w:rsidR="0067367A" w:rsidRPr="00796B24" w:rsidRDefault="0067367A" w:rsidP="002B0F10">
          <w:pPr>
            <w:pStyle w:val="Cabealho"/>
            <w:rPr>
              <w:lang w:val="pt-BR"/>
            </w:rPr>
          </w:pPr>
          <w:r>
            <w:rPr>
              <w:lang w:val="pt-BR"/>
            </w:rPr>
            <w:t>24/08/2023</w:t>
          </w:r>
        </w:p>
      </w:tc>
    </w:tr>
    <w:tr w:rsidR="0067367A" w:rsidRPr="00796B24" w14:paraId="62F1D02F" w14:textId="77777777" w:rsidTr="00AE7552">
      <w:trPr>
        <w:trHeight w:val="214"/>
      </w:trPr>
      <w:tc>
        <w:tcPr>
          <w:tcW w:w="621" w:type="dxa"/>
          <w:vAlign w:val="bottom"/>
        </w:tcPr>
        <w:p w14:paraId="726675EB" w14:textId="4F49CE89" w:rsidR="0067367A" w:rsidRDefault="0067367A" w:rsidP="002B0F10">
          <w:pPr>
            <w:pStyle w:val="Cabealho"/>
            <w:rPr>
              <w:noProof/>
              <w:lang w:val="pt-BR" w:bidi="pt-BR"/>
            </w:rPr>
          </w:pPr>
          <w:r w:rsidRPr="00AF46E1">
            <w:rPr>
              <w:rStyle w:val="Forte"/>
              <w:b w:val="0"/>
              <w:noProof/>
            </w:rPr>
            <w:drawing>
              <wp:inline distT="0" distB="0" distL="0" distR="0" wp14:anchorId="5D853BF4" wp14:editId="5B59E5D7">
                <wp:extent cx="144781" cy="113907"/>
                <wp:effectExtent l="0" t="0" r="7620" b="635"/>
                <wp:docPr id="34" name="Gráfico 34" descr="Emai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email.svg"/>
                        <pic:cNvPicPr/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164" cy="166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051" w:type="dxa"/>
          <w:vAlign w:val="bottom"/>
        </w:tcPr>
        <w:p w14:paraId="5FC6A697" w14:textId="2DCA4F65" w:rsidR="0067367A" w:rsidRPr="00AF46E1" w:rsidRDefault="0067367A" w:rsidP="002B0F10">
          <w:pPr>
            <w:pStyle w:val="Cabealho"/>
            <w:rPr>
              <w:rStyle w:val="Forte"/>
              <w:b w:val="0"/>
              <w:szCs w:val="18"/>
            </w:rPr>
          </w:pPr>
          <w:r>
            <w:rPr>
              <w:rStyle w:val="Forte"/>
              <w:b w:val="0"/>
            </w:rPr>
            <w:t>coletivobennu@gmail.com</w:t>
          </w:r>
        </w:p>
      </w:tc>
    </w:tr>
  </w:tbl>
  <w:p w14:paraId="34E440F6" w14:textId="3C324335" w:rsidR="0067367A" w:rsidRPr="00796B24" w:rsidRDefault="0067367A" w:rsidP="002B0F10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971031A"/>
    <w:multiLevelType w:val="hybridMultilevel"/>
    <w:tmpl w:val="75D6FC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856772"/>
    <w:multiLevelType w:val="multilevel"/>
    <w:tmpl w:val="4E88364C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4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6"/>
  </w:num>
  <w:num w:numId="2">
    <w:abstractNumId w:val="19"/>
  </w:num>
  <w:num w:numId="3">
    <w:abstractNumId w:val="21"/>
  </w:num>
  <w:num w:numId="4">
    <w:abstractNumId w:val="12"/>
  </w:num>
  <w:num w:numId="5">
    <w:abstractNumId w:val="37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3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3"/>
  </w:num>
  <w:num w:numId="26">
    <w:abstractNumId w:val="11"/>
  </w:num>
  <w:num w:numId="27">
    <w:abstractNumId w:val="24"/>
  </w:num>
  <w:num w:numId="28">
    <w:abstractNumId w:val="11"/>
  </w:num>
  <w:num w:numId="29">
    <w:abstractNumId w:val="32"/>
  </w:num>
  <w:num w:numId="30">
    <w:abstractNumId w:val="25"/>
  </w:num>
  <w:num w:numId="31">
    <w:abstractNumId w:val="39"/>
  </w:num>
  <w:num w:numId="32">
    <w:abstractNumId w:val="34"/>
  </w:num>
  <w:num w:numId="33">
    <w:abstractNumId w:val="17"/>
  </w:num>
  <w:num w:numId="34">
    <w:abstractNumId w:val="27"/>
  </w:num>
  <w:num w:numId="35">
    <w:abstractNumId w:val="10"/>
  </w:num>
  <w:num w:numId="36">
    <w:abstractNumId w:val="28"/>
  </w:num>
  <w:num w:numId="37">
    <w:abstractNumId w:val="31"/>
  </w:num>
  <w:num w:numId="38">
    <w:abstractNumId w:val="26"/>
  </w:num>
  <w:num w:numId="39">
    <w:abstractNumId w:val="38"/>
  </w:num>
  <w:num w:numId="40">
    <w:abstractNumId w:val="29"/>
  </w:num>
  <w:num w:numId="41">
    <w:abstractNumId w:val="22"/>
  </w:num>
  <w:num w:numId="42">
    <w:abstractNumId w:val="30"/>
  </w:num>
  <w:num w:numId="43">
    <w:abstractNumId w:val="35"/>
  </w:num>
  <w:num w:numId="4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60B"/>
    <w:rsid w:val="0000418E"/>
    <w:rsid w:val="00011274"/>
    <w:rsid w:val="00015440"/>
    <w:rsid w:val="00016839"/>
    <w:rsid w:val="000254D3"/>
    <w:rsid w:val="000350C4"/>
    <w:rsid w:val="00037611"/>
    <w:rsid w:val="00040D31"/>
    <w:rsid w:val="00042FB3"/>
    <w:rsid w:val="00045D14"/>
    <w:rsid w:val="0005056D"/>
    <w:rsid w:val="00052D2D"/>
    <w:rsid w:val="00055973"/>
    <w:rsid w:val="00057671"/>
    <w:rsid w:val="00061691"/>
    <w:rsid w:val="00062F0D"/>
    <w:rsid w:val="00066754"/>
    <w:rsid w:val="00074D56"/>
    <w:rsid w:val="00084752"/>
    <w:rsid w:val="00086540"/>
    <w:rsid w:val="0009546B"/>
    <w:rsid w:val="00096E72"/>
    <w:rsid w:val="00097343"/>
    <w:rsid w:val="000A324B"/>
    <w:rsid w:val="000B258F"/>
    <w:rsid w:val="000B6791"/>
    <w:rsid w:val="000D03B3"/>
    <w:rsid w:val="000D1C4B"/>
    <w:rsid w:val="000D445D"/>
    <w:rsid w:val="000D479D"/>
    <w:rsid w:val="000D49A0"/>
    <w:rsid w:val="000D5615"/>
    <w:rsid w:val="000D6F55"/>
    <w:rsid w:val="000F2137"/>
    <w:rsid w:val="000F4987"/>
    <w:rsid w:val="000F65EC"/>
    <w:rsid w:val="000F78E5"/>
    <w:rsid w:val="00101457"/>
    <w:rsid w:val="00103670"/>
    <w:rsid w:val="00110CFD"/>
    <w:rsid w:val="0011573E"/>
    <w:rsid w:val="00123116"/>
    <w:rsid w:val="0012634B"/>
    <w:rsid w:val="001269DE"/>
    <w:rsid w:val="00140CF1"/>
    <w:rsid w:val="00140DAE"/>
    <w:rsid w:val="001415C4"/>
    <w:rsid w:val="00145E88"/>
    <w:rsid w:val="0015180F"/>
    <w:rsid w:val="0015563A"/>
    <w:rsid w:val="001633FB"/>
    <w:rsid w:val="00163ACB"/>
    <w:rsid w:val="001746FC"/>
    <w:rsid w:val="00177809"/>
    <w:rsid w:val="001818F7"/>
    <w:rsid w:val="00183829"/>
    <w:rsid w:val="00184D56"/>
    <w:rsid w:val="00193653"/>
    <w:rsid w:val="00194A33"/>
    <w:rsid w:val="00197936"/>
    <w:rsid w:val="001A232C"/>
    <w:rsid w:val="001A3691"/>
    <w:rsid w:val="001A3775"/>
    <w:rsid w:val="001A3D86"/>
    <w:rsid w:val="001C067E"/>
    <w:rsid w:val="001C329C"/>
    <w:rsid w:val="001D15D7"/>
    <w:rsid w:val="001E286F"/>
    <w:rsid w:val="001E7D29"/>
    <w:rsid w:val="002023E1"/>
    <w:rsid w:val="00210DC8"/>
    <w:rsid w:val="002145E9"/>
    <w:rsid w:val="0022018E"/>
    <w:rsid w:val="0022060B"/>
    <w:rsid w:val="0022322D"/>
    <w:rsid w:val="002242FF"/>
    <w:rsid w:val="00227312"/>
    <w:rsid w:val="00232909"/>
    <w:rsid w:val="00235A85"/>
    <w:rsid w:val="002404F5"/>
    <w:rsid w:val="0024712D"/>
    <w:rsid w:val="0025228C"/>
    <w:rsid w:val="002577B2"/>
    <w:rsid w:val="00261019"/>
    <w:rsid w:val="00270D66"/>
    <w:rsid w:val="00275260"/>
    <w:rsid w:val="00276FA1"/>
    <w:rsid w:val="00281000"/>
    <w:rsid w:val="00285B87"/>
    <w:rsid w:val="002874A6"/>
    <w:rsid w:val="00287FEB"/>
    <w:rsid w:val="00291B4A"/>
    <w:rsid w:val="00292B8A"/>
    <w:rsid w:val="002A2BD9"/>
    <w:rsid w:val="002B0F10"/>
    <w:rsid w:val="002B3108"/>
    <w:rsid w:val="002B54A0"/>
    <w:rsid w:val="002C1787"/>
    <w:rsid w:val="002C24E4"/>
    <w:rsid w:val="002C3D7E"/>
    <w:rsid w:val="002E4F42"/>
    <w:rsid w:val="002F6DE7"/>
    <w:rsid w:val="00300C78"/>
    <w:rsid w:val="003100FE"/>
    <w:rsid w:val="00311650"/>
    <w:rsid w:val="003135A6"/>
    <w:rsid w:val="0032131A"/>
    <w:rsid w:val="003310BF"/>
    <w:rsid w:val="00333DF8"/>
    <w:rsid w:val="00344333"/>
    <w:rsid w:val="003448DB"/>
    <w:rsid w:val="00352B99"/>
    <w:rsid w:val="0035390F"/>
    <w:rsid w:val="00354C22"/>
    <w:rsid w:val="00357641"/>
    <w:rsid w:val="00360B6E"/>
    <w:rsid w:val="00361DEE"/>
    <w:rsid w:val="003626B6"/>
    <w:rsid w:val="0036561C"/>
    <w:rsid w:val="003746D8"/>
    <w:rsid w:val="0037636F"/>
    <w:rsid w:val="00385867"/>
    <w:rsid w:val="00391F9A"/>
    <w:rsid w:val="0039356E"/>
    <w:rsid w:val="003943EA"/>
    <w:rsid w:val="00394EF4"/>
    <w:rsid w:val="003A19B2"/>
    <w:rsid w:val="003B2B8E"/>
    <w:rsid w:val="003B42EE"/>
    <w:rsid w:val="003B432C"/>
    <w:rsid w:val="003B57FD"/>
    <w:rsid w:val="003B77B6"/>
    <w:rsid w:val="003D1A0B"/>
    <w:rsid w:val="003E4CB2"/>
    <w:rsid w:val="003E5EB5"/>
    <w:rsid w:val="003E5ED3"/>
    <w:rsid w:val="003F0C16"/>
    <w:rsid w:val="003F3476"/>
    <w:rsid w:val="00401427"/>
    <w:rsid w:val="00403B2F"/>
    <w:rsid w:val="00410173"/>
    <w:rsid w:val="00410612"/>
    <w:rsid w:val="00411F8B"/>
    <w:rsid w:val="0041762F"/>
    <w:rsid w:val="004203B0"/>
    <w:rsid w:val="0042064B"/>
    <w:rsid w:val="00420ED7"/>
    <w:rsid w:val="00420F32"/>
    <w:rsid w:val="00421A63"/>
    <w:rsid w:val="004230D9"/>
    <w:rsid w:val="00426AE1"/>
    <w:rsid w:val="004449A9"/>
    <w:rsid w:val="00450670"/>
    <w:rsid w:val="00461188"/>
    <w:rsid w:val="004724BD"/>
    <w:rsid w:val="00477352"/>
    <w:rsid w:val="0048124E"/>
    <w:rsid w:val="00487712"/>
    <w:rsid w:val="0049088A"/>
    <w:rsid w:val="00491C23"/>
    <w:rsid w:val="00492864"/>
    <w:rsid w:val="00495294"/>
    <w:rsid w:val="00496C41"/>
    <w:rsid w:val="00496CFB"/>
    <w:rsid w:val="004A3C54"/>
    <w:rsid w:val="004B1A28"/>
    <w:rsid w:val="004B37A6"/>
    <w:rsid w:val="004B5C09"/>
    <w:rsid w:val="004C6026"/>
    <w:rsid w:val="004C74C8"/>
    <w:rsid w:val="004E11C9"/>
    <w:rsid w:val="004E227E"/>
    <w:rsid w:val="004F0AD9"/>
    <w:rsid w:val="00500DD1"/>
    <w:rsid w:val="0050417E"/>
    <w:rsid w:val="00506F44"/>
    <w:rsid w:val="00517531"/>
    <w:rsid w:val="00521AE3"/>
    <w:rsid w:val="00524DAF"/>
    <w:rsid w:val="00527411"/>
    <w:rsid w:val="005274C8"/>
    <w:rsid w:val="00535B54"/>
    <w:rsid w:val="00541AAB"/>
    <w:rsid w:val="00544572"/>
    <w:rsid w:val="005464E1"/>
    <w:rsid w:val="005511E7"/>
    <w:rsid w:val="005525E0"/>
    <w:rsid w:val="00554276"/>
    <w:rsid w:val="00563BC6"/>
    <w:rsid w:val="00564D17"/>
    <w:rsid w:val="0056597E"/>
    <w:rsid w:val="00567050"/>
    <w:rsid w:val="00570173"/>
    <w:rsid w:val="00571F92"/>
    <w:rsid w:val="00572BD6"/>
    <w:rsid w:val="00582358"/>
    <w:rsid w:val="0058453C"/>
    <w:rsid w:val="005877DB"/>
    <w:rsid w:val="00587DB9"/>
    <w:rsid w:val="00592C7C"/>
    <w:rsid w:val="005A471C"/>
    <w:rsid w:val="005B1BA8"/>
    <w:rsid w:val="005B298B"/>
    <w:rsid w:val="005D3902"/>
    <w:rsid w:val="005D4709"/>
    <w:rsid w:val="005D7B4A"/>
    <w:rsid w:val="005E0ED9"/>
    <w:rsid w:val="005E7650"/>
    <w:rsid w:val="005E7EB3"/>
    <w:rsid w:val="005F0779"/>
    <w:rsid w:val="005F2A1E"/>
    <w:rsid w:val="00616B41"/>
    <w:rsid w:val="00620AE8"/>
    <w:rsid w:val="00625110"/>
    <w:rsid w:val="00627461"/>
    <w:rsid w:val="0064628C"/>
    <w:rsid w:val="0065214E"/>
    <w:rsid w:val="00653CFE"/>
    <w:rsid w:val="00655EE2"/>
    <w:rsid w:val="0065609D"/>
    <w:rsid w:val="00663806"/>
    <w:rsid w:val="006662CD"/>
    <w:rsid w:val="00666A31"/>
    <w:rsid w:val="00667206"/>
    <w:rsid w:val="0067367A"/>
    <w:rsid w:val="006771EF"/>
    <w:rsid w:val="00680296"/>
    <w:rsid w:val="006853BC"/>
    <w:rsid w:val="00686E45"/>
    <w:rsid w:val="00687389"/>
    <w:rsid w:val="006928C1"/>
    <w:rsid w:val="006930E0"/>
    <w:rsid w:val="006966F9"/>
    <w:rsid w:val="006A4126"/>
    <w:rsid w:val="006B69F9"/>
    <w:rsid w:val="006C07D2"/>
    <w:rsid w:val="006C201C"/>
    <w:rsid w:val="006C6992"/>
    <w:rsid w:val="006D3B6C"/>
    <w:rsid w:val="006D5463"/>
    <w:rsid w:val="006E015E"/>
    <w:rsid w:val="006E1054"/>
    <w:rsid w:val="006E3053"/>
    <w:rsid w:val="006F03D4"/>
    <w:rsid w:val="006F297F"/>
    <w:rsid w:val="006F2C3E"/>
    <w:rsid w:val="006F3F21"/>
    <w:rsid w:val="006F6BC3"/>
    <w:rsid w:val="006F7318"/>
    <w:rsid w:val="006F78E0"/>
    <w:rsid w:val="00700B1F"/>
    <w:rsid w:val="007027BC"/>
    <w:rsid w:val="007036F2"/>
    <w:rsid w:val="00703A3E"/>
    <w:rsid w:val="00710965"/>
    <w:rsid w:val="0071161A"/>
    <w:rsid w:val="00711EFA"/>
    <w:rsid w:val="00717AF8"/>
    <w:rsid w:val="00720533"/>
    <w:rsid w:val="007211C4"/>
    <w:rsid w:val="007257E9"/>
    <w:rsid w:val="00735A10"/>
    <w:rsid w:val="0074002D"/>
    <w:rsid w:val="00740105"/>
    <w:rsid w:val="007420E8"/>
    <w:rsid w:val="00742BBC"/>
    <w:rsid w:val="0074395A"/>
    <w:rsid w:val="00744B1E"/>
    <w:rsid w:val="00744CB1"/>
    <w:rsid w:val="00752662"/>
    <w:rsid w:val="00753DD7"/>
    <w:rsid w:val="00756D9C"/>
    <w:rsid w:val="00760116"/>
    <w:rsid w:val="0076143D"/>
    <w:rsid w:val="007619BD"/>
    <w:rsid w:val="00763187"/>
    <w:rsid w:val="00771C24"/>
    <w:rsid w:val="00781863"/>
    <w:rsid w:val="007859B9"/>
    <w:rsid w:val="00786F58"/>
    <w:rsid w:val="00792701"/>
    <w:rsid w:val="00794F65"/>
    <w:rsid w:val="00796B24"/>
    <w:rsid w:val="007B2549"/>
    <w:rsid w:val="007B61B9"/>
    <w:rsid w:val="007C262F"/>
    <w:rsid w:val="007C3AE9"/>
    <w:rsid w:val="007C6DCF"/>
    <w:rsid w:val="007C7F16"/>
    <w:rsid w:val="007D3BCC"/>
    <w:rsid w:val="007D4D3B"/>
    <w:rsid w:val="007D5836"/>
    <w:rsid w:val="007E05F6"/>
    <w:rsid w:val="007E7C16"/>
    <w:rsid w:val="007F1E7F"/>
    <w:rsid w:val="007F34A4"/>
    <w:rsid w:val="0081077D"/>
    <w:rsid w:val="00812880"/>
    <w:rsid w:val="00815563"/>
    <w:rsid w:val="00820029"/>
    <w:rsid w:val="008240DA"/>
    <w:rsid w:val="00825084"/>
    <w:rsid w:val="00825B23"/>
    <w:rsid w:val="00830AAA"/>
    <w:rsid w:val="008400FB"/>
    <w:rsid w:val="0084028C"/>
    <w:rsid w:val="008429E5"/>
    <w:rsid w:val="008470BD"/>
    <w:rsid w:val="008479F3"/>
    <w:rsid w:val="00851F49"/>
    <w:rsid w:val="0085308C"/>
    <w:rsid w:val="00863BD4"/>
    <w:rsid w:val="00863E6E"/>
    <w:rsid w:val="00867EA4"/>
    <w:rsid w:val="00871F5D"/>
    <w:rsid w:val="0087252B"/>
    <w:rsid w:val="00880C14"/>
    <w:rsid w:val="00887E50"/>
    <w:rsid w:val="008931B4"/>
    <w:rsid w:val="00897D88"/>
    <w:rsid w:val="008A0319"/>
    <w:rsid w:val="008A39AD"/>
    <w:rsid w:val="008B36F3"/>
    <w:rsid w:val="008C26D8"/>
    <w:rsid w:val="008C516E"/>
    <w:rsid w:val="008C5500"/>
    <w:rsid w:val="008C5E30"/>
    <w:rsid w:val="008D38F4"/>
    <w:rsid w:val="008D43E9"/>
    <w:rsid w:val="008D46BC"/>
    <w:rsid w:val="008E34E3"/>
    <w:rsid w:val="008E3C0E"/>
    <w:rsid w:val="008E421A"/>
    <w:rsid w:val="008E476B"/>
    <w:rsid w:val="008E6913"/>
    <w:rsid w:val="008F0F63"/>
    <w:rsid w:val="008F36E2"/>
    <w:rsid w:val="008F67BF"/>
    <w:rsid w:val="00914B07"/>
    <w:rsid w:val="00915260"/>
    <w:rsid w:val="00920BBF"/>
    <w:rsid w:val="00922A60"/>
    <w:rsid w:val="00927C63"/>
    <w:rsid w:val="00932F50"/>
    <w:rsid w:val="00942145"/>
    <w:rsid w:val="0094637B"/>
    <w:rsid w:val="00950CB6"/>
    <w:rsid w:val="009529C8"/>
    <w:rsid w:val="00954526"/>
    <w:rsid w:val="00955A78"/>
    <w:rsid w:val="00956F67"/>
    <w:rsid w:val="00957AEA"/>
    <w:rsid w:val="00957B25"/>
    <w:rsid w:val="00961B1D"/>
    <w:rsid w:val="00965115"/>
    <w:rsid w:val="0096662C"/>
    <w:rsid w:val="00967FB7"/>
    <w:rsid w:val="00974165"/>
    <w:rsid w:val="009744A5"/>
    <w:rsid w:val="009818A0"/>
    <w:rsid w:val="00982CC7"/>
    <w:rsid w:val="00991D99"/>
    <w:rsid w:val="009921B8"/>
    <w:rsid w:val="0099515C"/>
    <w:rsid w:val="00996AB5"/>
    <w:rsid w:val="009A6621"/>
    <w:rsid w:val="009A7AB1"/>
    <w:rsid w:val="009B4D32"/>
    <w:rsid w:val="009C031B"/>
    <w:rsid w:val="009D3826"/>
    <w:rsid w:val="009D4984"/>
    <w:rsid w:val="009D6901"/>
    <w:rsid w:val="009E1EF6"/>
    <w:rsid w:val="009E3901"/>
    <w:rsid w:val="009F005D"/>
    <w:rsid w:val="009F4E19"/>
    <w:rsid w:val="009F5E69"/>
    <w:rsid w:val="00A01AD7"/>
    <w:rsid w:val="00A07662"/>
    <w:rsid w:val="00A07927"/>
    <w:rsid w:val="00A07E11"/>
    <w:rsid w:val="00A100B1"/>
    <w:rsid w:val="00A14422"/>
    <w:rsid w:val="00A21B71"/>
    <w:rsid w:val="00A24FA8"/>
    <w:rsid w:val="00A25111"/>
    <w:rsid w:val="00A278AB"/>
    <w:rsid w:val="00A330C7"/>
    <w:rsid w:val="00A3439E"/>
    <w:rsid w:val="00A3547A"/>
    <w:rsid w:val="00A37F9E"/>
    <w:rsid w:val="00A40085"/>
    <w:rsid w:val="00A47DF6"/>
    <w:rsid w:val="00A55FFA"/>
    <w:rsid w:val="00A60E11"/>
    <w:rsid w:val="00A637D7"/>
    <w:rsid w:val="00A63D35"/>
    <w:rsid w:val="00A84E99"/>
    <w:rsid w:val="00A9231C"/>
    <w:rsid w:val="00AA160A"/>
    <w:rsid w:val="00AA21B0"/>
    <w:rsid w:val="00AA2532"/>
    <w:rsid w:val="00AA4B1E"/>
    <w:rsid w:val="00AA5DA1"/>
    <w:rsid w:val="00AA702D"/>
    <w:rsid w:val="00AC78D1"/>
    <w:rsid w:val="00AD2428"/>
    <w:rsid w:val="00AE1F88"/>
    <w:rsid w:val="00AE20AD"/>
    <w:rsid w:val="00AE361F"/>
    <w:rsid w:val="00AE3B1F"/>
    <w:rsid w:val="00AE5370"/>
    <w:rsid w:val="00AE7552"/>
    <w:rsid w:val="00AF1A52"/>
    <w:rsid w:val="00AF46E1"/>
    <w:rsid w:val="00B0001D"/>
    <w:rsid w:val="00B0193B"/>
    <w:rsid w:val="00B02430"/>
    <w:rsid w:val="00B0508C"/>
    <w:rsid w:val="00B1144E"/>
    <w:rsid w:val="00B11FC2"/>
    <w:rsid w:val="00B122D3"/>
    <w:rsid w:val="00B127F8"/>
    <w:rsid w:val="00B12AF0"/>
    <w:rsid w:val="00B247A9"/>
    <w:rsid w:val="00B27EC1"/>
    <w:rsid w:val="00B30368"/>
    <w:rsid w:val="00B3447F"/>
    <w:rsid w:val="00B4191B"/>
    <w:rsid w:val="00B42581"/>
    <w:rsid w:val="00B435B5"/>
    <w:rsid w:val="00B43FDD"/>
    <w:rsid w:val="00B4631A"/>
    <w:rsid w:val="00B565D8"/>
    <w:rsid w:val="00B5779A"/>
    <w:rsid w:val="00B57F08"/>
    <w:rsid w:val="00B61C5C"/>
    <w:rsid w:val="00B63E8A"/>
    <w:rsid w:val="00B64D24"/>
    <w:rsid w:val="00B7147D"/>
    <w:rsid w:val="00B72ADE"/>
    <w:rsid w:val="00B75510"/>
    <w:rsid w:val="00B75CFC"/>
    <w:rsid w:val="00B76AB4"/>
    <w:rsid w:val="00B813BB"/>
    <w:rsid w:val="00B821E8"/>
    <w:rsid w:val="00B84FF0"/>
    <w:rsid w:val="00B853F9"/>
    <w:rsid w:val="00B87125"/>
    <w:rsid w:val="00B92231"/>
    <w:rsid w:val="00B97A47"/>
    <w:rsid w:val="00BA05F2"/>
    <w:rsid w:val="00BA2CE6"/>
    <w:rsid w:val="00BA336A"/>
    <w:rsid w:val="00BA3460"/>
    <w:rsid w:val="00BA4624"/>
    <w:rsid w:val="00BB018B"/>
    <w:rsid w:val="00BB175D"/>
    <w:rsid w:val="00BB5C93"/>
    <w:rsid w:val="00BC0187"/>
    <w:rsid w:val="00BC26FB"/>
    <w:rsid w:val="00BC37E3"/>
    <w:rsid w:val="00BC7F14"/>
    <w:rsid w:val="00BD1747"/>
    <w:rsid w:val="00BD1B3B"/>
    <w:rsid w:val="00BD2B06"/>
    <w:rsid w:val="00BD3B53"/>
    <w:rsid w:val="00BE2FFB"/>
    <w:rsid w:val="00BF2B94"/>
    <w:rsid w:val="00BF68C7"/>
    <w:rsid w:val="00BF693B"/>
    <w:rsid w:val="00C00194"/>
    <w:rsid w:val="00C01718"/>
    <w:rsid w:val="00C02778"/>
    <w:rsid w:val="00C06E31"/>
    <w:rsid w:val="00C1314D"/>
    <w:rsid w:val="00C14973"/>
    <w:rsid w:val="00C1643D"/>
    <w:rsid w:val="00C16D32"/>
    <w:rsid w:val="00C20DF9"/>
    <w:rsid w:val="00C21730"/>
    <w:rsid w:val="00C24464"/>
    <w:rsid w:val="00C24465"/>
    <w:rsid w:val="00C261A9"/>
    <w:rsid w:val="00C314BE"/>
    <w:rsid w:val="00C4242B"/>
    <w:rsid w:val="00C42793"/>
    <w:rsid w:val="00C47362"/>
    <w:rsid w:val="00C601ED"/>
    <w:rsid w:val="00C631AC"/>
    <w:rsid w:val="00C73D98"/>
    <w:rsid w:val="00C757CF"/>
    <w:rsid w:val="00C7611C"/>
    <w:rsid w:val="00C7624A"/>
    <w:rsid w:val="00C76BB5"/>
    <w:rsid w:val="00C80E96"/>
    <w:rsid w:val="00C8234D"/>
    <w:rsid w:val="00C90D42"/>
    <w:rsid w:val="00C925CF"/>
    <w:rsid w:val="00CB1257"/>
    <w:rsid w:val="00CD4CE6"/>
    <w:rsid w:val="00CE1754"/>
    <w:rsid w:val="00CE5A5C"/>
    <w:rsid w:val="00CE5B56"/>
    <w:rsid w:val="00CF03CF"/>
    <w:rsid w:val="00CF4AAF"/>
    <w:rsid w:val="00CF6F96"/>
    <w:rsid w:val="00D039CC"/>
    <w:rsid w:val="00D13626"/>
    <w:rsid w:val="00D16AB8"/>
    <w:rsid w:val="00D1748C"/>
    <w:rsid w:val="00D31AB7"/>
    <w:rsid w:val="00D33557"/>
    <w:rsid w:val="00D4238E"/>
    <w:rsid w:val="00D50D23"/>
    <w:rsid w:val="00D512BB"/>
    <w:rsid w:val="00D52956"/>
    <w:rsid w:val="00D53571"/>
    <w:rsid w:val="00D7068F"/>
    <w:rsid w:val="00D70A73"/>
    <w:rsid w:val="00D812D9"/>
    <w:rsid w:val="00D82C73"/>
    <w:rsid w:val="00D87431"/>
    <w:rsid w:val="00D9456D"/>
    <w:rsid w:val="00DA19BF"/>
    <w:rsid w:val="00DA3B1A"/>
    <w:rsid w:val="00DA5CF5"/>
    <w:rsid w:val="00DB061A"/>
    <w:rsid w:val="00DB3C36"/>
    <w:rsid w:val="00DB5741"/>
    <w:rsid w:val="00DC0812"/>
    <w:rsid w:val="00DC6078"/>
    <w:rsid w:val="00DC79AD"/>
    <w:rsid w:val="00DD136E"/>
    <w:rsid w:val="00DD2075"/>
    <w:rsid w:val="00DD3304"/>
    <w:rsid w:val="00DD73B4"/>
    <w:rsid w:val="00DE01D4"/>
    <w:rsid w:val="00DE7216"/>
    <w:rsid w:val="00DF2868"/>
    <w:rsid w:val="00DF7B22"/>
    <w:rsid w:val="00E103D9"/>
    <w:rsid w:val="00E111F5"/>
    <w:rsid w:val="00E12F79"/>
    <w:rsid w:val="00E226F9"/>
    <w:rsid w:val="00E25B25"/>
    <w:rsid w:val="00E31CC2"/>
    <w:rsid w:val="00E3272E"/>
    <w:rsid w:val="00E41430"/>
    <w:rsid w:val="00E42360"/>
    <w:rsid w:val="00E557A0"/>
    <w:rsid w:val="00E6451B"/>
    <w:rsid w:val="00E70676"/>
    <w:rsid w:val="00E733E2"/>
    <w:rsid w:val="00E800D4"/>
    <w:rsid w:val="00E86576"/>
    <w:rsid w:val="00E95D72"/>
    <w:rsid w:val="00E97614"/>
    <w:rsid w:val="00EA41E4"/>
    <w:rsid w:val="00EA4B1F"/>
    <w:rsid w:val="00EA6A7A"/>
    <w:rsid w:val="00EB5E76"/>
    <w:rsid w:val="00ED4C8B"/>
    <w:rsid w:val="00ED7CE8"/>
    <w:rsid w:val="00EF6435"/>
    <w:rsid w:val="00F10F6B"/>
    <w:rsid w:val="00F210D0"/>
    <w:rsid w:val="00F23467"/>
    <w:rsid w:val="00F23697"/>
    <w:rsid w:val="00F26431"/>
    <w:rsid w:val="00F36BB7"/>
    <w:rsid w:val="00F51622"/>
    <w:rsid w:val="00F7229A"/>
    <w:rsid w:val="00F73948"/>
    <w:rsid w:val="00F75D90"/>
    <w:rsid w:val="00F87EAA"/>
    <w:rsid w:val="00F92AE6"/>
    <w:rsid w:val="00F92B25"/>
    <w:rsid w:val="00F9643E"/>
    <w:rsid w:val="00FA095B"/>
    <w:rsid w:val="00FA27A6"/>
    <w:rsid w:val="00FA2890"/>
    <w:rsid w:val="00FA69BC"/>
    <w:rsid w:val="00FA7DB4"/>
    <w:rsid w:val="00FB2EE9"/>
    <w:rsid w:val="00FB3809"/>
    <w:rsid w:val="00FB3A91"/>
    <w:rsid w:val="00FC152D"/>
    <w:rsid w:val="00FC75C0"/>
    <w:rsid w:val="00FD462E"/>
    <w:rsid w:val="00FD6CAB"/>
    <w:rsid w:val="00FE20FA"/>
    <w:rsid w:val="00FE3951"/>
    <w:rsid w:val="00FE59F1"/>
    <w:rsid w:val="00FE6B6C"/>
    <w:rsid w:val="00FF2311"/>
    <w:rsid w:val="00FF6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CF0A8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6B24"/>
    <w:rPr>
      <w:rFonts w:ascii="Calibri" w:hAnsi="Calibri" w:cs="Calibri"/>
    </w:rPr>
  </w:style>
  <w:style w:type="paragraph" w:styleId="Ttulo1">
    <w:name w:val="heading 1"/>
    <w:basedOn w:val="Normal"/>
    <w:link w:val="Ttulo1Char"/>
    <w:uiPriority w:val="9"/>
    <w:qFormat/>
    <w:rsid w:val="00796B24"/>
    <w:pPr>
      <w:keepNext/>
      <w:spacing w:after="240" w:line="240" w:lineRule="auto"/>
      <w:contextualSpacing/>
      <w:jc w:val="center"/>
      <w:outlineLvl w:val="0"/>
    </w:pPr>
    <w:rPr>
      <w:rFonts w:ascii="Corbel" w:hAnsi="Corbel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796B24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796B24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796B24"/>
    <w:pPr>
      <w:keepNext/>
      <w:keepLines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796B24"/>
    <w:pPr>
      <w:keepNext/>
      <w:keepLines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796B24"/>
    <w:pPr>
      <w:keepNext/>
      <w:keepLines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796B24"/>
    <w:pPr>
      <w:keepNext/>
      <w:keepLines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796B24"/>
    <w:pPr>
      <w:keepNext/>
      <w:keepLines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796B24"/>
    <w:pPr>
      <w:keepNext/>
      <w:keepLines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796B24"/>
    <w:pPr>
      <w:numPr>
        <w:numId w:val="40"/>
      </w:numPr>
      <w:spacing w:after="200"/>
    </w:pPr>
  </w:style>
  <w:style w:type="character" w:styleId="TextodoEspaoReservado">
    <w:name w:val="Placeholder Text"/>
    <w:basedOn w:val="Fontepargpadro"/>
    <w:uiPriority w:val="99"/>
    <w:semiHidden/>
    <w:rsid w:val="00796B24"/>
    <w:rPr>
      <w:rFonts w:ascii="Times New Roman" w:hAnsi="Times New Roman" w:cs="Times New Roman"/>
      <w:color w:val="595959" w:themeColor="text1" w:themeTint="A6"/>
    </w:rPr>
  </w:style>
  <w:style w:type="table" w:customStyle="1" w:styleId="Tabeladasatasdereunio">
    <w:name w:val="Tabela das atas de reunião"/>
    <w:basedOn w:val="Tabelanormal"/>
    <w:uiPriority w:val="99"/>
    <w:rsid w:val="00796B24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796B24"/>
    <w:pPr>
      <w:spacing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96B24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rsid w:val="00796B24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796B24"/>
    <w:rPr>
      <w:rFonts w:ascii="Arial" w:eastAsiaTheme="majorEastAsia" w:hAnsi="Arial" w:cs="Arial"/>
      <w:i/>
      <w:iCs/>
      <w:color w:val="21405B" w:themeColor="accent1" w:themeShade="BF"/>
    </w:rPr>
  </w:style>
  <w:style w:type="character" w:styleId="nfase">
    <w:name w:val="Emphasis"/>
    <w:basedOn w:val="Fontepargpadro"/>
    <w:uiPriority w:val="15"/>
    <w:semiHidden/>
    <w:rsid w:val="00796B24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96B24"/>
    <w:rPr>
      <w:rFonts w:ascii="Arial" w:eastAsiaTheme="majorEastAsia" w:hAnsi="Arial" w:cs="Arial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96B24"/>
    <w:rPr>
      <w:rFonts w:ascii="Arial" w:eastAsiaTheme="majorEastAsia" w:hAnsi="Arial" w:cs="Arial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96B24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96B24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96B24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796B24"/>
    <w:pPr>
      <w:spacing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796B24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796B24"/>
    <w:pPr>
      <w:numPr>
        <w:ilvl w:val="1"/>
      </w:numPr>
      <w:spacing w:after="160"/>
      <w:ind w:left="187" w:firstLine="709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796B24"/>
    <w:rPr>
      <w:rFonts w:ascii="Calibri" w:eastAsiaTheme="minorEastAsia" w:hAnsi="Calibri" w:cs="Calibri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796B24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796B24"/>
    <w:rPr>
      <w:rFonts w:ascii="Times New Roman" w:hAnsi="Times New Roman" w:cs="Times New Roman"/>
      <w:i/>
      <w:iCs/>
      <w:color w:val="21405B" w:themeColor="accent1" w:themeShade="BF"/>
    </w:rPr>
  </w:style>
  <w:style w:type="character" w:styleId="Forte">
    <w:name w:val="Strong"/>
    <w:basedOn w:val="Fontepargpadro"/>
    <w:uiPriority w:val="22"/>
    <w:qFormat/>
    <w:rsid w:val="00796B24"/>
    <w:rPr>
      <w:rFonts w:ascii="Calibri" w:hAnsi="Calibri" w:cs="Calibri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796B24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796B24"/>
    <w:rPr>
      <w:rFonts w:ascii="Calibri" w:hAnsi="Calibri" w:cs="Calibri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796B2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796B24"/>
    <w:rPr>
      <w:rFonts w:ascii="Calibri" w:hAnsi="Calibri" w:cs="Calibri"/>
      <w:i/>
      <w:iCs/>
      <w:color w:val="21405B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796B24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796B24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796B24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unhideWhenUsed/>
    <w:qFormat/>
    <w:rsid w:val="00796B2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96B24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unhideWhenUsed/>
    <w:rsid w:val="00796B24"/>
  </w:style>
  <w:style w:type="paragraph" w:styleId="Sumrio1">
    <w:name w:val="toc 1"/>
    <w:basedOn w:val="Normal"/>
    <w:next w:val="Normal"/>
    <w:autoRedefine/>
    <w:uiPriority w:val="39"/>
    <w:unhideWhenUsed/>
    <w:rsid w:val="00796B24"/>
    <w:pPr>
      <w:spacing w:after="10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796B24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unhideWhenUsed/>
    <w:qFormat/>
    <w:rsid w:val="00796B24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796B24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796B24"/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796B24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796B24"/>
    <w:pPr>
      <w:spacing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796B24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796B24"/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796B24"/>
    <w:rPr>
      <w:rFonts w:ascii="Calibri" w:hAnsi="Calibri" w:cs="Calibri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796B24"/>
    <w:pPr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796B24"/>
    <w:rPr>
      <w:rFonts w:ascii="Calibri" w:hAnsi="Calibri" w:cs="Calibri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796B24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96B24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96B24"/>
    <w:rPr>
      <w:rFonts w:ascii="Calibri" w:hAnsi="Calibri" w:cs="Calibri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6B2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6B24"/>
    <w:rPr>
      <w:rFonts w:ascii="Calibri" w:hAnsi="Calibri" w:cs="Calibri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796B24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796B24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796B24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796B24"/>
    <w:pPr>
      <w:spacing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796B24"/>
    <w:rPr>
      <w:rFonts w:ascii="Calibri" w:hAnsi="Calibri" w:cs="Calibri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796B24"/>
    <w:pPr>
      <w:spacing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796B24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796B24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rsid w:val="00796B24"/>
    <w:pPr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6B24"/>
    <w:rPr>
      <w:rFonts w:ascii="Calibri" w:hAnsi="Calibri" w:cs="Calibri"/>
    </w:rPr>
  </w:style>
  <w:style w:type="character" w:styleId="Refdenotaderodap">
    <w:name w:val="footnote reference"/>
    <w:basedOn w:val="Fontepargpadro"/>
    <w:uiPriority w:val="99"/>
    <w:semiHidden/>
    <w:unhideWhenUsed/>
    <w:rsid w:val="00796B24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96B24"/>
    <w:pPr>
      <w:spacing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96B24"/>
    <w:rPr>
      <w:rFonts w:ascii="Calibri" w:hAnsi="Calibri" w:cs="Calibri"/>
      <w:sz w:val="22"/>
      <w:szCs w:val="20"/>
    </w:rPr>
  </w:style>
  <w:style w:type="character" w:customStyle="1" w:styleId="Hashtag1">
    <w:name w:val="Hashtag1"/>
    <w:basedOn w:val="Fontepargpadro"/>
    <w:uiPriority w:val="99"/>
    <w:semiHidden/>
    <w:unhideWhenUsed/>
    <w:rsid w:val="00796B24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unhideWhenUsed/>
    <w:rsid w:val="00796B24"/>
    <w:pPr>
      <w:spacing w:line="240" w:lineRule="auto"/>
    </w:pPr>
    <w:rPr>
      <w:color w:val="2C567A" w:themeColor="accent1"/>
      <w:sz w:val="18"/>
    </w:rPr>
  </w:style>
  <w:style w:type="character" w:customStyle="1" w:styleId="CabealhoChar">
    <w:name w:val="Cabeçalho Char"/>
    <w:basedOn w:val="Fontepargpadro"/>
    <w:link w:val="Cabealho"/>
    <w:uiPriority w:val="99"/>
    <w:rsid w:val="00796B24"/>
    <w:rPr>
      <w:rFonts w:ascii="Calibri" w:hAnsi="Calibri" w:cs="Calibri"/>
      <w:color w:val="2C567A" w:themeColor="accent1"/>
      <w:sz w:val="18"/>
    </w:rPr>
  </w:style>
  <w:style w:type="character" w:styleId="AcrnimoHTML">
    <w:name w:val="HTML Acronym"/>
    <w:basedOn w:val="Fontepargpadro"/>
    <w:uiPriority w:val="99"/>
    <w:semiHidden/>
    <w:unhideWhenUsed/>
    <w:rsid w:val="00796B24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796B24"/>
    <w:pPr>
      <w:spacing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796B24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796B24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796B24"/>
    <w:rPr>
      <w:rFonts w:ascii="Consolas" w:hAnsi="Consolas" w:cs="Consolas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796B24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796B24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96B24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96B24"/>
    <w:rPr>
      <w:rFonts w:ascii="Consolas" w:hAnsi="Consolas" w:cs="Calibri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796B24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796B24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unhideWhenUsed/>
    <w:rsid w:val="00796B24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96B24"/>
    <w:pPr>
      <w:spacing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796B24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796B24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796B2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796B24"/>
    <w:rPr>
      <w:rFonts w:ascii="Consolas" w:hAnsi="Consolas" w:cs="Calibri"/>
      <w:sz w:val="22"/>
      <w:szCs w:val="20"/>
    </w:rPr>
  </w:style>
  <w:style w:type="character" w:customStyle="1" w:styleId="Meno1">
    <w:name w:val="Menção1"/>
    <w:basedOn w:val="Fontepargpadro"/>
    <w:uiPriority w:val="99"/>
    <w:semiHidden/>
    <w:unhideWhenUsed/>
    <w:rsid w:val="00796B24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796B2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796B24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796B24"/>
    <w:pPr>
      <w:spacing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796B24"/>
    <w:rPr>
      <w:rFonts w:ascii="Calibri" w:hAnsi="Calibri" w:cs="Calibri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796B24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796B24"/>
    <w:rPr>
      <w:rFonts w:ascii="Consolas" w:hAnsi="Consolas" w:cs="Calibri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796B24"/>
  </w:style>
  <w:style w:type="character" w:customStyle="1" w:styleId="SaudaoChar">
    <w:name w:val="Saudação Char"/>
    <w:basedOn w:val="Fontepargpadro"/>
    <w:link w:val="Saudao"/>
    <w:uiPriority w:val="99"/>
    <w:semiHidden/>
    <w:rsid w:val="00796B24"/>
    <w:rPr>
      <w:rFonts w:ascii="Calibri" w:hAnsi="Calibri" w:cs="Calibri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796B24"/>
    <w:pPr>
      <w:spacing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796B24"/>
    <w:rPr>
      <w:rFonts w:ascii="Calibri" w:hAnsi="Calibri" w:cs="Calibri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796B24"/>
    <w:rPr>
      <w:rFonts w:ascii="Times New Roman" w:hAnsi="Times New Roman" w:cs="Times New Roman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96B24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796B24"/>
    <w:pPr>
      <w:numPr>
        <w:ilvl w:val="1"/>
        <w:numId w:val="40"/>
      </w:numPr>
    </w:pPr>
  </w:style>
  <w:style w:type="numbering" w:styleId="111111">
    <w:name w:val="Outline List 2"/>
    <w:basedOn w:val="Semlista"/>
    <w:uiPriority w:val="99"/>
    <w:semiHidden/>
    <w:unhideWhenUsed/>
    <w:rsid w:val="00796B24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796B24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796B24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796B24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796B24"/>
    <w:rPr>
      <w:rFonts w:ascii="Calibri" w:hAnsi="Calibri" w:cs="Calibr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796B24"/>
    <w:pPr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796B24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796B24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796B24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796B24"/>
    <w:pPr>
      <w:spacing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796B24"/>
    <w:rPr>
      <w:rFonts w:ascii="Calibri" w:hAnsi="Calibri" w:cs="Calibri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796B24"/>
    <w:pPr>
      <w:spacing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796B24"/>
    <w:rPr>
      <w:rFonts w:ascii="Calibri" w:hAnsi="Calibri" w:cs="Calibri"/>
    </w:rPr>
  </w:style>
  <w:style w:type="table" w:styleId="GradeColorida">
    <w:name w:val="Colorful Grid"/>
    <w:basedOn w:val="Tabelanormal"/>
    <w:uiPriority w:val="73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796B24"/>
    <w:pPr>
      <w:spacing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796B24"/>
    <w:rPr>
      <w:rFonts w:ascii="Calibri" w:hAnsi="Calibri" w:cs="Calibri"/>
    </w:rPr>
  </w:style>
  <w:style w:type="table" w:styleId="TabeladeGrade1Clara">
    <w:name w:val="Grid Table 1 Light"/>
    <w:basedOn w:val="Tabelanormal"/>
    <w:uiPriority w:val="46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796B24"/>
    <w:pPr>
      <w:spacing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796B24"/>
    <w:pPr>
      <w:spacing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796B24"/>
    <w:pPr>
      <w:spacing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796B24"/>
    <w:pPr>
      <w:spacing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796B24"/>
    <w:pPr>
      <w:spacing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796B24"/>
    <w:pPr>
      <w:spacing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796B24"/>
    <w:pPr>
      <w:spacing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796B24"/>
    <w:pPr>
      <w:spacing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796B24"/>
    <w:pPr>
      <w:spacing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796B24"/>
    <w:pPr>
      <w:spacing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796B24"/>
    <w:pPr>
      <w:spacing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796B24"/>
    <w:pPr>
      <w:spacing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796B24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796B24"/>
    <w:pPr>
      <w:spacing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796B24"/>
    <w:pPr>
      <w:spacing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796B24"/>
    <w:pPr>
      <w:spacing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796B24"/>
    <w:pPr>
      <w:spacing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796B24"/>
    <w:pPr>
      <w:spacing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796B24"/>
    <w:pPr>
      <w:spacing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796B24"/>
    <w:pPr>
      <w:spacing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796B24"/>
    <w:pPr>
      <w:spacing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796B24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796B24"/>
    <w:pPr>
      <w:spacing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796B24"/>
    <w:pPr>
      <w:spacing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796B24"/>
    <w:pPr>
      <w:spacing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796B24"/>
    <w:pPr>
      <w:spacing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796B24"/>
    <w:pPr>
      <w:spacing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796B24"/>
    <w:pPr>
      <w:spacing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796B2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796B2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796B2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796B2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796B24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796B24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796B24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796B24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796B24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796B24"/>
    <w:pPr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796B24"/>
    <w:pPr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796B24"/>
    <w:pPr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796B24"/>
    <w:pPr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796B24"/>
    <w:pPr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796B24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796B24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796B24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796B24"/>
    <w:pPr>
      <w:spacing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796B24"/>
    <w:pPr>
      <w:spacing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796B24"/>
    <w:pPr>
      <w:spacing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796B24"/>
    <w:pPr>
      <w:spacing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796B24"/>
    <w:pPr>
      <w:spacing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796B24"/>
    <w:pPr>
      <w:spacing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796B24"/>
    <w:pPr>
      <w:spacing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796B24"/>
    <w:pPr>
      <w:spacing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796B24"/>
    <w:pPr>
      <w:spacing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796B24"/>
    <w:pPr>
      <w:spacing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796B24"/>
    <w:pPr>
      <w:spacing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796B24"/>
    <w:pPr>
      <w:spacing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796B24"/>
    <w:pPr>
      <w:spacing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796B24"/>
  </w:style>
  <w:style w:type="paragraph" w:styleId="Recuonormal">
    <w:name w:val="Normal Indent"/>
    <w:basedOn w:val="Normal"/>
    <w:uiPriority w:val="99"/>
    <w:semiHidden/>
    <w:unhideWhenUsed/>
    <w:rsid w:val="00796B24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796B24"/>
    <w:rPr>
      <w:rFonts w:ascii="Times New Roman" w:hAnsi="Times New Roman" w:cs="Times New Roman"/>
    </w:rPr>
  </w:style>
  <w:style w:type="table" w:styleId="TabelaSimples1">
    <w:name w:val="Plain Table 1"/>
    <w:basedOn w:val="Tabelanormal"/>
    <w:uiPriority w:val="41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796B2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796B2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796B2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796B2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796B2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796B2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796B2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796B2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796B2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796B2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796B2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796B2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796B2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796B2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796B2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796B2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796B2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796B2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796B2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796B2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796B2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796B2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796B2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796B2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796B2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796B2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796B24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796B2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796B2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796B2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796B2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796B2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796B2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796B2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796B2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796B24"/>
    <w:pPr>
      <w:ind w:left="240" w:hanging="240"/>
    </w:pPr>
  </w:style>
  <w:style w:type="paragraph" w:styleId="ndicedeilustraes">
    <w:name w:val="table of figures"/>
    <w:basedOn w:val="Normal"/>
    <w:next w:val="Normal"/>
    <w:uiPriority w:val="99"/>
    <w:unhideWhenUsed/>
    <w:rsid w:val="00796B24"/>
  </w:style>
  <w:style w:type="table" w:styleId="Tabelaprofissional">
    <w:name w:val="Table Professional"/>
    <w:basedOn w:val="Tabelanormal"/>
    <w:uiPriority w:val="99"/>
    <w:semiHidden/>
    <w:unhideWhenUsed/>
    <w:rsid w:val="00796B2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0">
    <w:name w:val="Table Simple 1"/>
    <w:basedOn w:val="Tabelanormal"/>
    <w:uiPriority w:val="99"/>
    <w:semiHidden/>
    <w:unhideWhenUsed/>
    <w:rsid w:val="00796B2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796B2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796B2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796B2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796B2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796B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796B2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796B2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796B2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796B24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796B24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796B24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796B24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796B24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796B24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796B24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796B24"/>
    <w:pPr>
      <w:spacing w:after="100"/>
      <w:ind w:left="1680"/>
    </w:pPr>
  </w:style>
  <w:style w:type="character" w:styleId="Meno">
    <w:name w:val="Mention"/>
    <w:basedOn w:val="Fontepargpadro"/>
    <w:uiPriority w:val="99"/>
    <w:semiHidden/>
    <w:unhideWhenUsed/>
    <w:rsid w:val="00796B24"/>
    <w:rPr>
      <w:rFonts w:ascii="Calibri" w:hAnsi="Calibri" w:cs="Calibri"/>
      <w:color w:val="2B579A"/>
      <w:shd w:val="clear" w:color="auto" w:fill="E1DFDD"/>
    </w:rPr>
  </w:style>
  <w:style w:type="character" w:styleId="Hashtag">
    <w:name w:val="Hashtag"/>
    <w:basedOn w:val="Fontepargpadro"/>
    <w:uiPriority w:val="99"/>
    <w:semiHidden/>
    <w:unhideWhenUsed/>
    <w:rsid w:val="00796B24"/>
    <w:rPr>
      <w:rFonts w:ascii="Calibri" w:hAnsi="Calibri" w:cs="Calibri"/>
      <w:color w:val="2B579A"/>
      <w:shd w:val="clear" w:color="auto" w:fill="E1DFDD"/>
    </w:rPr>
  </w:style>
  <w:style w:type="paragraph" w:styleId="Data">
    <w:name w:val="Date"/>
    <w:basedOn w:val="Normal"/>
    <w:next w:val="Normal"/>
    <w:link w:val="DataChar"/>
    <w:uiPriority w:val="10"/>
    <w:semiHidden/>
    <w:unhideWhenUsed/>
    <w:qFormat/>
    <w:rsid w:val="00796B24"/>
  </w:style>
  <w:style w:type="character" w:customStyle="1" w:styleId="DataChar">
    <w:name w:val="Data Char"/>
    <w:basedOn w:val="Fontepargpadro"/>
    <w:link w:val="Data"/>
    <w:uiPriority w:val="10"/>
    <w:semiHidden/>
    <w:rsid w:val="00796B24"/>
    <w:rPr>
      <w:rFonts w:ascii="Calibri" w:hAnsi="Calibri" w:cs="Calibri"/>
    </w:rPr>
  </w:style>
  <w:style w:type="character" w:styleId="HiperlinkInteligente">
    <w:name w:val="Smart Hyperlink"/>
    <w:basedOn w:val="Fontepargpadro"/>
    <w:uiPriority w:val="99"/>
    <w:semiHidden/>
    <w:unhideWhenUsed/>
    <w:rsid w:val="00796B24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796B24"/>
    <w:rPr>
      <w:rFonts w:ascii="Calibri" w:hAnsi="Calibri" w:cs="Calibri"/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163ACB"/>
    <w:rPr>
      <w:rFonts w:ascii="Corbel" w:hAnsi="Corbel" w:cs="Arial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393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jp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6.svg"/><Relationship Id="rId25" Type="http://schemas.openxmlformats.org/officeDocument/2006/relationships/image" Target="media/image14.jp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g"/><Relationship Id="rId32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jpg"/><Relationship Id="rId31" Type="http://schemas.openxmlformats.org/officeDocument/2006/relationships/package" Target="embeddings/Microsoft_Excel_Worksheet.xlsx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emf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svg"/><Relationship Id="rId2" Type="http://schemas.openxmlformats.org/officeDocument/2006/relationships/image" Target="media/image21.png"/><Relationship Id="rId1" Type="http://schemas.openxmlformats.org/officeDocument/2006/relationships/image" Target="media/image20.png"/><Relationship Id="rId5" Type="http://schemas.openxmlformats.org/officeDocument/2006/relationships/image" Target="media/image24.svg"/><Relationship Id="rId4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yne\AppData\Roaming\Microsoft\Templates\Atas%20de%20reuni&#227;o%20de%20esferas%20azuis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332CAECD9CC9B4C9B5F6B941BE22E45" ma:contentTypeVersion="5" ma:contentTypeDescription="Crie um novo documento." ma:contentTypeScope="" ma:versionID="65e5ff2e5dbecb2e8e2a81de7b1f8823">
  <xsd:schema xmlns:xsd="http://www.w3.org/2001/XMLSchema" xmlns:xs="http://www.w3.org/2001/XMLSchema" xmlns:p="http://schemas.microsoft.com/office/2006/metadata/properties" xmlns:ns3="c6dffbc2-447c-4b12-9884-d616ebfe4ddf" xmlns:ns4="7c66931a-0d7a-4b0a-8b4e-f7f54e1a4f91" targetNamespace="http://schemas.microsoft.com/office/2006/metadata/properties" ma:root="true" ma:fieldsID="5710db87c60173f76a1a95d780235837" ns3:_="" ns4:_="">
    <xsd:import namespace="c6dffbc2-447c-4b12-9884-d616ebfe4ddf"/>
    <xsd:import namespace="7c66931a-0d7a-4b0a-8b4e-f7f54e1a4f9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dffbc2-447c-4b12-9884-d616ebfe4dd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66931a-0d7a-4b0a-8b4e-f7f54e1a4f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BNT_Num_Alt.XSL" StyleName="ABNT NBR 6023:2002 - Numerical Alternative" Version="1">
  <b:Source>
    <b:Tag>Ora23</b:Tag>
    <b:SourceType>InternetSite</b:SourceType>
    <b:Guid>{D87A438F-0AD8-4CFD-A2E5-85D3AAD2B85D}</b:Guid>
    <b:Title>O que é ERP?</b:Title>
    <b:Year>2023</b:Year>
    <b:Author>
      <b:Author>
        <b:NameList>
          <b:Person>
            <b:Last>Oracle</b:Last>
          </b:Person>
        </b:NameList>
      </b:Author>
    </b:Author>
    <b:InternetSiteTitle>Oracle</b:InternetSiteTitle>
    <b:YearAccessed>2023</b:YearAccessed>
    <b:MonthAccessed>08</b:MonthAccessed>
    <b:DayAccessed>24</b:DayAccessed>
    <b:URL>https://www.oracle.com/br/erp/what-is-erp/#link1</b:URL>
    <b:RefOrder>1</b:RefOrder>
  </b:Source>
  <b:Source>
    <b:Tag>Kar93</b:Tag>
    <b:SourceType>BookSection</b:SourceType>
    <b:Guid>{D00F9742-EC21-4528-9D0D-927ACD4F1BF0}</b:Guid>
    <b:Title>Resource Estimation for Objectory Projects</b:Title>
    <b:Year>Set.,1993</b:Year>
    <b:Author>
      <b:BookAuthor>
        <b:NameList>
          <b:Person>
            <b:Last>Karner</b:Last>
            <b:First>G</b:First>
          </b:Person>
        </b:NameList>
      </b:BookAuthor>
    </b:Author>
    <b:BookTitle>Resource Estimation for Objectory Projects</b:BookTitle>
    <b:Publisher>Objective Systems SF AB</b:Publisher>
    <b:RefOrder>2</b:RefOrder>
  </b:Source>
  <b:Source>
    <b:Tag>Nor98</b:Tag>
    <b:SourceType>DocumentFromInternetSite</b:SourceType>
    <b:Guid>{4C6253DE-4763-4133-9092-92DDF4A6C156}</b:Guid>
    <b:Title>IEEE Recommended Practice for Software Requirements Specifications</b:Title>
    <b:Year>1998</b:Year>
    <b:PublicationTitle>IEEE Recommended Practice for Software Requirements Specifications</b:PublicationTitle>
    <b:LCID>pt-BR</b:LCID>
    <b:InternetSiteTitle>Norma IEEE 830-1998</b:InternetSiteTitle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5879B6-AE68-42F9-B174-BBB84B0C46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CC4E85A-6F23-42E1-8652-1622C9ECDE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dffbc2-447c-4b12-9884-d616ebfe4ddf"/>
    <ds:schemaRef ds:uri="7c66931a-0d7a-4b0a-8b4e-f7f54e1a4f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36C501B-AE22-4B23-9AC5-EF45833FB0D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F6A4335-B602-4B44-81C8-B1E7C86B7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de reunião de esferas azuis</Template>
  <TotalTime>0</TotalTime>
  <Pages>15</Pages>
  <Words>2660</Words>
  <Characters>14369</Characters>
  <Application>Microsoft Office Word</Application>
  <DocSecurity>0</DocSecurity>
  <Lines>119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2024-07-31T12:26:00Z</dcterms:created>
  <dcterms:modified xsi:type="dcterms:W3CDTF">2024-07-31T12:26:00Z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0x010100B332CAECD9CC9B4C9B5F6B941BE22E45</vt:lpwstr>
  </property>
</Properties>
</file>